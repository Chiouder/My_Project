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F3FF90" w14:textId="0A51224E" w:rsidR="00800038" w:rsidRPr="000E6F5D" w:rsidRDefault="00286D50">
      <w:pPr>
        <w:rPr>
          <w:rFonts w:ascii="Arial" w:hAnsi="Arial" w:cs="Arial"/>
          <w:b/>
          <w:bCs/>
        </w:rPr>
      </w:pPr>
      <w:r w:rsidRPr="000E6F5D">
        <w:rPr>
          <w:rFonts w:ascii="Arial" w:hAnsi="Arial" w:cs="Arial"/>
          <w:b/>
          <w:bCs/>
        </w:rPr>
        <w:t>4.1</w:t>
      </w:r>
    </w:p>
    <w:p w14:paraId="2C80B622" w14:textId="77777777" w:rsidR="001A45D1" w:rsidRPr="001A45D1" w:rsidRDefault="001A45D1" w:rsidP="001A45D1">
      <w:pPr>
        <w:rPr>
          <w:rFonts w:ascii="Arial" w:hAnsi="Arial" w:cs="Arial"/>
        </w:rPr>
      </w:pPr>
      <w:r w:rsidRPr="001A45D1">
        <w:rPr>
          <w:rFonts w:ascii="Arial" w:hAnsi="Arial" w:cs="Arial"/>
        </w:rPr>
        <w:t>-- 4.1</w:t>
      </w:r>
    </w:p>
    <w:p w14:paraId="60D8144F" w14:textId="77777777" w:rsidR="001A45D1" w:rsidRPr="001A45D1" w:rsidRDefault="001A45D1" w:rsidP="001A45D1">
      <w:pPr>
        <w:rPr>
          <w:rFonts w:ascii="Arial" w:hAnsi="Arial" w:cs="Arial"/>
        </w:rPr>
      </w:pPr>
      <w:r w:rsidRPr="001A45D1">
        <w:rPr>
          <w:rFonts w:ascii="Arial" w:hAnsi="Arial" w:cs="Arial"/>
        </w:rPr>
        <w:t xml:space="preserve">SELECT </w:t>
      </w:r>
    </w:p>
    <w:p w14:paraId="1E1D3056" w14:textId="65F9AB48" w:rsidR="001A45D1" w:rsidRPr="001A45D1" w:rsidRDefault="001A45D1" w:rsidP="001A45D1">
      <w:pPr>
        <w:ind w:leftChars="200" w:left="480"/>
        <w:rPr>
          <w:rFonts w:ascii="Arial" w:hAnsi="Arial" w:cs="Arial"/>
        </w:rPr>
      </w:pPr>
      <w:r w:rsidRPr="001A45D1">
        <w:rPr>
          <w:rFonts w:ascii="Arial" w:hAnsi="Arial" w:cs="Arial"/>
        </w:rPr>
        <w:t>loc.location_name</w:t>
      </w:r>
      <w:r w:rsidR="00407881">
        <w:rPr>
          <w:rFonts w:ascii="Arial" w:hAnsi="Arial" w:cs="Arial" w:hint="eastAsia"/>
        </w:rPr>
        <w:t xml:space="preserve"> AS </w:t>
      </w:r>
      <w:r w:rsidR="00407881">
        <w:rPr>
          <w:rFonts w:ascii="Arial" w:hAnsi="Arial" w:cs="Arial"/>
        </w:rPr>
        <w:t>‘</w:t>
      </w:r>
      <w:r w:rsidR="00407881">
        <w:rPr>
          <w:rFonts w:ascii="Arial" w:hAnsi="Arial" w:cs="Arial" w:hint="eastAsia"/>
        </w:rPr>
        <w:t>Country Name(CN)</w:t>
      </w:r>
      <w:r w:rsidR="00407881">
        <w:rPr>
          <w:rFonts w:ascii="Arial" w:hAnsi="Arial" w:cs="Arial"/>
        </w:rPr>
        <w:t>’</w:t>
      </w:r>
      <w:r w:rsidRPr="001A45D1">
        <w:rPr>
          <w:rFonts w:ascii="Arial" w:hAnsi="Arial" w:cs="Arial"/>
        </w:rPr>
        <w:t>,</w:t>
      </w:r>
    </w:p>
    <w:p w14:paraId="60D40FB5" w14:textId="77777777" w:rsidR="001A45D1" w:rsidRPr="001A45D1" w:rsidRDefault="001A45D1" w:rsidP="001A45D1">
      <w:pPr>
        <w:ind w:leftChars="200" w:left="480"/>
        <w:rPr>
          <w:rFonts w:ascii="Arial" w:hAnsi="Arial" w:cs="Arial"/>
        </w:rPr>
      </w:pPr>
      <w:r w:rsidRPr="001A45D1">
        <w:rPr>
          <w:rFonts w:ascii="Arial" w:hAnsi="Arial" w:cs="Arial"/>
        </w:rPr>
        <w:t>-- The following CASE statements are to convert NULL to 0 or the correct month.</w:t>
      </w:r>
    </w:p>
    <w:p w14:paraId="426B82FF" w14:textId="4385E900" w:rsidR="001A45D1" w:rsidRPr="001A45D1" w:rsidRDefault="001A45D1" w:rsidP="001A45D1">
      <w:pPr>
        <w:ind w:leftChars="200" w:left="480"/>
        <w:rPr>
          <w:rFonts w:ascii="Arial" w:hAnsi="Arial" w:cs="Arial"/>
        </w:rPr>
      </w:pPr>
      <w:r w:rsidRPr="001A45D1">
        <w:rPr>
          <w:rFonts w:ascii="Arial" w:hAnsi="Arial" w:cs="Arial"/>
        </w:rPr>
        <w:t xml:space="preserve">CASE WHEN MV1.month IS NOT NULL THEN MV1.month ELSE '2022-04' END AS </w:t>
      </w:r>
      <w:r w:rsidR="00FD4396" w:rsidRPr="00FD4396">
        <w:rPr>
          <w:rFonts w:ascii="Arial" w:hAnsi="Arial" w:cs="Arial"/>
        </w:rPr>
        <w:t>'Observation Months 1 (OM1)'</w:t>
      </w:r>
      <w:r w:rsidRPr="001A45D1">
        <w:rPr>
          <w:rFonts w:ascii="Arial" w:hAnsi="Arial" w:cs="Arial"/>
        </w:rPr>
        <w:t>,</w:t>
      </w:r>
    </w:p>
    <w:p w14:paraId="318D4E39" w14:textId="55812A29" w:rsidR="001A45D1" w:rsidRPr="001A45D1" w:rsidRDefault="001A45D1" w:rsidP="001A45D1">
      <w:pPr>
        <w:ind w:leftChars="200" w:left="480"/>
        <w:rPr>
          <w:rFonts w:ascii="Arial" w:hAnsi="Arial" w:cs="Arial"/>
        </w:rPr>
      </w:pPr>
      <w:r w:rsidRPr="001A45D1">
        <w:rPr>
          <w:rFonts w:ascii="Arial" w:hAnsi="Arial" w:cs="Arial"/>
        </w:rPr>
        <w:t xml:space="preserve">CASE WHEN MV1.total_administered_vaccine IS NOT NULL THEN MV1.total_administered_vaccine ELSE 0 END AS </w:t>
      </w:r>
      <w:r w:rsidR="00877C82" w:rsidRPr="00877C82">
        <w:rPr>
          <w:rFonts w:ascii="Arial" w:hAnsi="Arial" w:cs="Arial"/>
        </w:rPr>
        <w:t>'Administered Vaccine on OM1 (VOM1)'</w:t>
      </w:r>
      <w:r w:rsidRPr="001A45D1">
        <w:rPr>
          <w:rFonts w:ascii="Arial" w:hAnsi="Arial" w:cs="Arial"/>
        </w:rPr>
        <w:t>,</w:t>
      </w:r>
    </w:p>
    <w:p w14:paraId="14FEB587" w14:textId="61865F49" w:rsidR="001A45D1" w:rsidRPr="001A45D1" w:rsidRDefault="001A45D1" w:rsidP="001A45D1">
      <w:pPr>
        <w:ind w:leftChars="200" w:left="480"/>
        <w:rPr>
          <w:rFonts w:ascii="Arial" w:hAnsi="Arial" w:cs="Arial"/>
        </w:rPr>
      </w:pPr>
      <w:r w:rsidRPr="001A45D1">
        <w:rPr>
          <w:rFonts w:ascii="Arial" w:hAnsi="Arial" w:cs="Arial"/>
        </w:rPr>
        <w:t>CASE WHEN MV</w:t>
      </w:r>
      <w:r w:rsidR="0034002C">
        <w:rPr>
          <w:rFonts w:ascii="Arial" w:hAnsi="Arial" w:cs="Arial" w:hint="eastAsia"/>
        </w:rPr>
        <w:t>2</w:t>
      </w:r>
      <w:r w:rsidRPr="001A45D1">
        <w:rPr>
          <w:rFonts w:ascii="Arial" w:hAnsi="Arial" w:cs="Arial"/>
        </w:rPr>
        <w:t>.month IS NOT NULL THEN MV</w:t>
      </w:r>
      <w:r w:rsidR="0034002C">
        <w:rPr>
          <w:rFonts w:ascii="Arial" w:hAnsi="Arial" w:cs="Arial" w:hint="eastAsia"/>
        </w:rPr>
        <w:t>2</w:t>
      </w:r>
      <w:r w:rsidRPr="001A45D1">
        <w:rPr>
          <w:rFonts w:ascii="Arial" w:hAnsi="Arial" w:cs="Arial"/>
        </w:rPr>
        <w:t xml:space="preserve">.month ELSE '2022-05' END AS </w:t>
      </w:r>
      <w:r w:rsidR="00FD4396" w:rsidRPr="00FD4396">
        <w:rPr>
          <w:rFonts w:ascii="Arial" w:hAnsi="Arial" w:cs="Arial"/>
        </w:rPr>
        <w:t xml:space="preserve">'Observation Months </w:t>
      </w:r>
      <w:r w:rsidR="00FD4396">
        <w:rPr>
          <w:rFonts w:ascii="Arial" w:hAnsi="Arial" w:cs="Arial" w:hint="eastAsia"/>
        </w:rPr>
        <w:t>2</w:t>
      </w:r>
      <w:r w:rsidR="00FD4396" w:rsidRPr="00FD4396">
        <w:rPr>
          <w:rFonts w:ascii="Arial" w:hAnsi="Arial" w:cs="Arial"/>
        </w:rPr>
        <w:t xml:space="preserve"> (OM</w:t>
      </w:r>
      <w:r w:rsidR="00FD4396">
        <w:rPr>
          <w:rFonts w:ascii="Arial" w:hAnsi="Arial" w:cs="Arial" w:hint="eastAsia"/>
        </w:rPr>
        <w:t>2)</w:t>
      </w:r>
      <w:r w:rsidR="00FD4396" w:rsidRPr="00FD4396">
        <w:rPr>
          <w:rFonts w:ascii="Arial" w:hAnsi="Arial" w:cs="Arial"/>
        </w:rPr>
        <w:t>'</w:t>
      </w:r>
      <w:r w:rsidRPr="001A45D1">
        <w:rPr>
          <w:rFonts w:ascii="Arial" w:hAnsi="Arial" w:cs="Arial"/>
        </w:rPr>
        <w:t>,</w:t>
      </w:r>
    </w:p>
    <w:p w14:paraId="0A86C733" w14:textId="7C54F482" w:rsidR="001A45D1" w:rsidRPr="001A45D1" w:rsidRDefault="001A45D1" w:rsidP="001A45D1">
      <w:pPr>
        <w:ind w:leftChars="200" w:left="480"/>
        <w:rPr>
          <w:rFonts w:ascii="Arial" w:hAnsi="Arial" w:cs="Arial"/>
        </w:rPr>
      </w:pPr>
      <w:r w:rsidRPr="001A45D1">
        <w:rPr>
          <w:rFonts w:ascii="Arial" w:hAnsi="Arial" w:cs="Arial"/>
        </w:rPr>
        <w:t xml:space="preserve">CASE WHEN MV2.total_administered_vaccine IS NOT NULL THEN MV2.total_administered_vaccine ELSE 0 END AS </w:t>
      </w:r>
      <w:r w:rsidR="00877C82" w:rsidRPr="00877C82">
        <w:rPr>
          <w:rFonts w:ascii="Arial" w:hAnsi="Arial" w:cs="Arial"/>
        </w:rPr>
        <w:t>'Administered Vaccine on OM</w:t>
      </w:r>
      <w:r w:rsidR="00877C82" w:rsidRPr="00877C82">
        <w:rPr>
          <w:rFonts w:ascii="Arial" w:hAnsi="Arial" w:cs="Arial" w:hint="eastAsia"/>
        </w:rPr>
        <w:t>2</w:t>
      </w:r>
      <w:r w:rsidR="00877C82" w:rsidRPr="00877C82">
        <w:rPr>
          <w:rFonts w:ascii="Arial" w:hAnsi="Arial" w:cs="Arial"/>
        </w:rPr>
        <w:t xml:space="preserve"> (VOM</w:t>
      </w:r>
      <w:r w:rsidR="00877C82" w:rsidRPr="00877C82">
        <w:rPr>
          <w:rFonts w:ascii="Arial" w:hAnsi="Arial" w:cs="Arial" w:hint="eastAsia"/>
        </w:rPr>
        <w:t>2</w:t>
      </w:r>
      <w:r w:rsidR="00877C82" w:rsidRPr="00877C82">
        <w:rPr>
          <w:rFonts w:ascii="Arial" w:hAnsi="Arial" w:cs="Arial"/>
        </w:rPr>
        <w:t>)'</w:t>
      </w:r>
      <w:r w:rsidRPr="001A45D1">
        <w:rPr>
          <w:rFonts w:ascii="Arial" w:hAnsi="Arial" w:cs="Arial"/>
        </w:rPr>
        <w:t>,</w:t>
      </w:r>
    </w:p>
    <w:p w14:paraId="6F94AA1E" w14:textId="1CC76FB3" w:rsidR="001A45D1" w:rsidRPr="001A45D1" w:rsidRDefault="001A45D1" w:rsidP="001A45D1">
      <w:pPr>
        <w:ind w:leftChars="200" w:left="480"/>
        <w:rPr>
          <w:rFonts w:ascii="Arial" w:hAnsi="Arial" w:cs="Arial"/>
        </w:rPr>
      </w:pPr>
      <w:r w:rsidRPr="001A45D1">
        <w:rPr>
          <w:rFonts w:ascii="Arial" w:hAnsi="Arial" w:cs="Arial"/>
        </w:rPr>
        <w:t xml:space="preserve">CASE </w:t>
      </w:r>
      <w:r w:rsidRPr="000E6F5D">
        <w:rPr>
          <w:rFonts w:ascii="Arial" w:hAnsi="Arial" w:cs="Arial"/>
        </w:rPr>
        <w:t>-- if any month value was 0, it means that the month’s data wasn’t collected. Turn 0 into ‘no valid data collected’.</w:t>
      </w:r>
    </w:p>
    <w:p w14:paraId="354F42C0" w14:textId="77777777" w:rsidR="001A45D1" w:rsidRPr="001A45D1" w:rsidRDefault="001A45D1" w:rsidP="001A45D1">
      <w:pPr>
        <w:ind w:leftChars="400" w:left="960"/>
        <w:rPr>
          <w:rFonts w:ascii="Arial" w:hAnsi="Arial" w:cs="Arial"/>
        </w:rPr>
      </w:pPr>
      <w:r w:rsidRPr="001A45D1">
        <w:rPr>
          <w:rFonts w:ascii="Arial" w:hAnsi="Arial" w:cs="Arial"/>
        </w:rPr>
        <w:t xml:space="preserve">WHEN (MV1.total_administered_vaccine IS NULL AND MV2.total_administered_vaccine IS NULL) OR </w:t>
      </w:r>
    </w:p>
    <w:p w14:paraId="3CC09159" w14:textId="77777777" w:rsidR="001A45D1" w:rsidRPr="001A45D1" w:rsidRDefault="001A45D1" w:rsidP="001A45D1">
      <w:pPr>
        <w:ind w:leftChars="400" w:left="960"/>
        <w:rPr>
          <w:rFonts w:ascii="Arial" w:hAnsi="Arial" w:cs="Arial"/>
        </w:rPr>
      </w:pPr>
      <w:r w:rsidRPr="001A45D1">
        <w:rPr>
          <w:rFonts w:ascii="Arial" w:hAnsi="Arial" w:cs="Arial"/>
        </w:rPr>
        <w:t>(MV1.total_administered_vaccine = 0 AND MV2.total_administered_vaccine = 0) THEN 'No valid data collected for the selected month'</w:t>
      </w:r>
    </w:p>
    <w:p w14:paraId="4294D5C1" w14:textId="77777777" w:rsidR="001A45D1" w:rsidRPr="001A45D1" w:rsidRDefault="001A45D1" w:rsidP="001A45D1">
      <w:pPr>
        <w:ind w:leftChars="400" w:left="960"/>
        <w:rPr>
          <w:rFonts w:ascii="Arial" w:hAnsi="Arial" w:cs="Arial"/>
        </w:rPr>
      </w:pPr>
      <w:r w:rsidRPr="001A45D1">
        <w:rPr>
          <w:rFonts w:ascii="Arial" w:hAnsi="Arial" w:cs="Arial"/>
        </w:rPr>
        <w:t>WHEN MV1.total_administered_vaccine = 0 THEN 'No valid data collected for OM1'</w:t>
      </w:r>
    </w:p>
    <w:p w14:paraId="62D91F75" w14:textId="77777777" w:rsidR="001A45D1" w:rsidRPr="001A45D1" w:rsidRDefault="001A45D1" w:rsidP="001A45D1">
      <w:pPr>
        <w:ind w:leftChars="400" w:left="960"/>
        <w:rPr>
          <w:rFonts w:ascii="Arial" w:hAnsi="Arial" w:cs="Arial"/>
        </w:rPr>
      </w:pPr>
      <w:r w:rsidRPr="001A45D1">
        <w:rPr>
          <w:rFonts w:ascii="Arial" w:hAnsi="Arial" w:cs="Arial"/>
        </w:rPr>
        <w:t>WHEN MV2.total_administered_vaccine = 0 THEN 'No valid data collected for OM2'</w:t>
      </w:r>
    </w:p>
    <w:p w14:paraId="3E98BD3F" w14:textId="77777777" w:rsidR="001A45D1" w:rsidRPr="001A45D1" w:rsidRDefault="001A45D1" w:rsidP="001A45D1">
      <w:pPr>
        <w:ind w:leftChars="400" w:left="960"/>
        <w:rPr>
          <w:rFonts w:ascii="Arial" w:hAnsi="Arial" w:cs="Arial"/>
        </w:rPr>
      </w:pPr>
      <w:r w:rsidRPr="001A45D1">
        <w:rPr>
          <w:rFonts w:ascii="Arial" w:hAnsi="Arial" w:cs="Arial"/>
        </w:rPr>
        <w:t>ELSE (MV2.total_administered_vaccine - MV1.total_administered_vaccine)</w:t>
      </w:r>
    </w:p>
    <w:p w14:paraId="04A0E964" w14:textId="194D140D" w:rsidR="001A45D1" w:rsidRPr="001A45D1" w:rsidRDefault="001A45D1" w:rsidP="00877C82">
      <w:pPr>
        <w:ind w:firstLine="480"/>
        <w:rPr>
          <w:rFonts w:ascii="Arial" w:hAnsi="Arial" w:cs="Arial"/>
        </w:rPr>
      </w:pPr>
      <w:r w:rsidRPr="001A45D1">
        <w:rPr>
          <w:rFonts w:ascii="Arial" w:hAnsi="Arial" w:cs="Arial"/>
        </w:rPr>
        <w:t xml:space="preserve">END AS </w:t>
      </w:r>
      <w:r w:rsidR="00877C82" w:rsidRPr="00877C82">
        <w:rPr>
          <w:rFonts w:ascii="Arial" w:hAnsi="Arial" w:cs="Arial"/>
        </w:rPr>
        <w:t>'Difference of totals (VOM1-VOM2)'</w:t>
      </w:r>
    </w:p>
    <w:p w14:paraId="2C264A17" w14:textId="77777777" w:rsidR="001A45D1" w:rsidRPr="001A45D1" w:rsidRDefault="001A45D1" w:rsidP="001A45D1">
      <w:pPr>
        <w:rPr>
          <w:rFonts w:ascii="Arial" w:hAnsi="Arial" w:cs="Arial"/>
        </w:rPr>
      </w:pPr>
      <w:r w:rsidRPr="001A45D1">
        <w:rPr>
          <w:rFonts w:ascii="Arial" w:hAnsi="Arial" w:cs="Arial"/>
        </w:rPr>
        <w:t xml:space="preserve">FROM </w:t>
      </w:r>
    </w:p>
    <w:p w14:paraId="53F52700" w14:textId="77777777" w:rsidR="001A45D1" w:rsidRPr="001A45D1" w:rsidRDefault="001A45D1" w:rsidP="00EF202A">
      <w:pPr>
        <w:ind w:firstLine="480"/>
        <w:rPr>
          <w:rFonts w:ascii="Arial" w:hAnsi="Arial" w:cs="Arial"/>
        </w:rPr>
      </w:pPr>
      <w:r w:rsidRPr="001A45D1">
        <w:rPr>
          <w:rFonts w:ascii="Arial" w:hAnsi="Arial" w:cs="Arial"/>
        </w:rPr>
        <w:t>Locations loc</w:t>
      </w:r>
    </w:p>
    <w:p w14:paraId="7EE6123F" w14:textId="77777777" w:rsidR="001A45D1" w:rsidRPr="001A45D1" w:rsidRDefault="001A45D1" w:rsidP="001A45D1">
      <w:pPr>
        <w:rPr>
          <w:rFonts w:ascii="Arial" w:hAnsi="Arial" w:cs="Arial"/>
        </w:rPr>
      </w:pPr>
      <w:r w:rsidRPr="001A45D1">
        <w:rPr>
          <w:rFonts w:ascii="Arial" w:hAnsi="Arial" w:cs="Arial"/>
        </w:rPr>
        <w:t>LEFT JOIN -- Some locations did not have records at 2022-04, so using LEFT JOIN Locations relation to include these no-record locations</w:t>
      </w:r>
    </w:p>
    <w:p w14:paraId="5B5706A0" w14:textId="77777777" w:rsidR="001A45D1" w:rsidRPr="001A45D1" w:rsidRDefault="001A45D1" w:rsidP="00EF202A">
      <w:pPr>
        <w:ind w:leftChars="200" w:left="480"/>
        <w:rPr>
          <w:rFonts w:ascii="Arial" w:hAnsi="Arial" w:cs="Arial"/>
        </w:rPr>
      </w:pPr>
      <w:r w:rsidRPr="001A45D1">
        <w:rPr>
          <w:rFonts w:ascii="Arial" w:hAnsi="Arial" w:cs="Arial"/>
        </w:rPr>
        <w:t>(SELECT -- Get the monthly total administrated vaccine of each iso_code on 2022-04</w:t>
      </w:r>
    </w:p>
    <w:p w14:paraId="34A61F30" w14:textId="77777777" w:rsidR="001A45D1" w:rsidRPr="001A45D1" w:rsidRDefault="001A45D1" w:rsidP="00EF202A">
      <w:pPr>
        <w:ind w:leftChars="400" w:left="960"/>
        <w:rPr>
          <w:rFonts w:ascii="Arial" w:hAnsi="Arial" w:cs="Arial"/>
        </w:rPr>
      </w:pPr>
      <w:r w:rsidRPr="001A45D1">
        <w:rPr>
          <w:rFonts w:ascii="Arial" w:hAnsi="Arial" w:cs="Arial"/>
        </w:rPr>
        <w:t>iso_code,</w:t>
      </w:r>
    </w:p>
    <w:p w14:paraId="64073FF7" w14:textId="77777777" w:rsidR="001A45D1" w:rsidRPr="001A45D1" w:rsidRDefault="001A45D1" w:rsidP="00EF202A">
      <w:pPr>
        <w:ind w:leftChars="400" w:left="960"/>
        <w:rPr>
          <w:rFonts w:ascii="Arial" w:hAnsi="Arial" w:cs="Arial"/>
        </w:rPr>
      </w:pPr>
      <w:r w:rsidRPr="001A45D1">
        <w:rPr>
          <w:rFonts w:ascii="Arial" w:hAnsi="Arial" w:cs="Arial"/>
        </w:rPr>
        <w:t>strftime('%Y-%m', date) AS month,</w:t>
      </w:r>
    </w:p>
    <w:p w14:paraId="052DC42C" w14:textId="77777777" w:rsidR="001A45D1" w:rsidRPr="001A45D1" w:rsidRDefault="001A45D1" w:rsidP="00EF202A">
      <w:pPr>
        <w:ind w:leftChars="400" w:left="960"/>
        <w:rPr>
          <w:rFonts w:ascii="Arial" w:hAnsi="Arial" w:cs="Arial"/>
        </w:rPr>
      </w:pPr>
      <w:r w:rsidRPr="001A45D1">
        <w:rPr>
          <w:rFonts w:ascii="Arial" w:hAnsi="Arial" w:cs="Arial"/>
        </w:rPr>
        <w:t>SUM(daily_vaccinations) AS total_administered_vaccine</w:t>
      </w:r>
    </w:p>
    <w:p w14:paraId="47CB6C81" w14:textId="77777777" w:rsidR="001A45D1" w:rsidRPr="001A45D1" w:rsidRDefault="001A45D1" w:rsidP="00EF202A">
      <w:pPr>
        <w:ind w:leftChars="200" w:left="480"/>
        <w:rPr>
          <w:rFonts w:ascii="Arial" w:hAnsi="Arial" w:cs="Arial"/>
        </w:rPr>
      </w:pPr>
      <w:r w:rsidRPr="001A45D1">
        <w:rPr>
          <w:rFonts w:ascii="Arial" w:hAnsi="Arial" w:cs="Arial"/>
        </w:rPr>
        <w:t xml:space="preserve">FROM </w:t>
      </w:r>
    </w:p>
    <w:p w14:paraId="620E6442" w14:textId="77777777" w:rsidR="001A45D1" w:rsidRPr="001A45D1" w:rsidRDefault="001A45D1" w:rsidP="00EF202A">
      <w:pPr>
        <w:ind w:leftChars="400" w:left="960"/>
        <w:rPr>
          <w:rFonts w:ascii="Arial" w:hAnsi="Arial" w:cs="Arial"/>
        </w:rPr>
      </w:pPr>
      <w:r w:rsidRPr="001A45D1">
        <w:rPr>
          <w:rFonts w:ascii="Arial" w:hAnsi="Arial" w:cs="Arial"/>
        </w:rPr>
        <w:t>Daily_Records</w:t>
      </w:r>
    </w:p>
    <w:p w14:paraId="5D29182F" w14:textId="77777777" w:rsidR="001A45D1" w:rsidRPr="001A45D1" w:rsidRDefault="001A45D1" w:rsidP="00EF202A">
      <w:pPr>
        <w:ind w:leftChars="200" w:left="480"/>
        <w:rPr>
          <w:rFonts w:ascii="Arial" w:hAnsi="Arial" w:cs="Arial"/>
        </w:rPr>
      </w:pPr>
      <w:r w:rsidRPr="001A45D1">
        <w:rPr>
          <w:rFonts w:ascii="Arial" w:hAnsi="Arial" w:cs="Arial"/>
        </w:rPr>
        <w:t>WHERE strftime('%Y-%m', date) = '2022-04'</w:t>
      </w:r>
    </w:p>
    <w:p w14:paraId="0C91A59C" w14:textId="77777777" w:rsidR="001A45D1" w:rsidRPr="001A45D1" w:rsidRDefault="001A45D1" w:rsidP="00EF202A">
      <w:pPr>
        <w:ind w:leftChars="200" w:left="480"/>
        <w:rPr>
          <w:rFonts w:ascii="Arial" w:hAnsi="Arial" w:cs="Arial"/>
        </w:rPr>
      </w:pPr>
      <w:r w:rsidRPr="001A45D1">
        <w:rPr>
          <w:rFonts w:ascii="Arial" w:hAnsi="Arial" w:cs="Arial"/>
        </w:rPr>
        <w:t xml:space="preserve">GROUP BY </w:t>
      </w:r>
    </w:p>
    <w:p w14:paraId="4A8AFFAD" w14:textId="77777777" w:rsidR="001A45D1" w:rsidRPr="001A45D1" w:rsidRDefault="001A45D1" w:rsidP="00EF202A">
      <w:pPr>
        <w:ind w:leftChars="200" w:left="480" w:firstLine="480"/>
        <w:rPr>
          <w:rFonts w:ascii="Arial" w:hAnsi="Arial" w:cs="Arial"/>
        </w:rPr>
      </w:pPr>
      <w:r w:rsidRPr="001A45D1">
        <w:rPr>
          <w:rFonts w:ascii="Arial" w:hAnsi="Arial" w:cs="Arial"/>
        </w:rPr>
        <w:lastRenderedPageBreak/>
        <w:t>iso_code, month</w:t>
      </w:r>
    </w:p>
    <w:p w14:paraId="517F7DEB" w14:textId="77777777" w:rsidR="001A45D1" w:rsidRPr="001A45D1" w:rsidRDefault="001A45D1" w:rsidP="00EF202A">
      <w:pPr>
        <w:ind w:leftChars="200" w:left="480"/>
        <w:rPr>
          <w:rFonts w:ascii="Arial" w:hAnsi="Arial" w:cs="Arial"/>
        </w:rPr>
      </w:pPr>
      <w:r w:rsidRPr="001A45D1">
        <w:rPr>
          <w:rFonts w:ascii="Arial" w:hAnsi="Arial" w:cs="Arial"/>
        </w:rPr>
        <w:t xml:space="preserve">) AS MV1 </w:t>
      </w:r>
    </w:p>
    <w:p w14:paraId="230E73B2" w14:textId="77777777" w:rsidR="001A45D1" w:rsidRPr="001A45D1" w:rsidRDefault="001A45D1" w:rsidP="00EF202A">
      <w:pPr>
        <w:ind w:firstLine="480"/>
        <w:rPr>
          <w:rFonts w:ascii="Arial" w:hAnsi="Arial" w:cs="Arial"/>
        </w:rPr>
      </w:pPr>
      <w:r w:rsidRPr="001A45D1">
        <w:rPr>
          <w:rFonts w:ascii="Arial" w:hAnsi="Arial" w:cs="Arial"/>
        </w:rPr>
        <w:t>ON loc.iso_code = MV1.iso_code</w:t>
      </w:r>
    </w:p>
    <w:p w14:paraId="7C792689" w14:textId="77777777" w:rsidR="001A45D1" w:rsidRPr="001A45D1" w:rsidRDefault="001A45D1" w:rsidP="001A45D1">
      <w:pPr>
        <w:rPr>
          <w:rFonts w:ascii="Arial" w:hAnsi="Arial" w:cs="Arial"/>
        </w:rPr>
      </w:pPr>
      <w:r w:rsidRPr="001A45D1">
        <w:rPr>
          <w:rFonts w:ascii="Arial" w:hAnsi="Arial" w:cs="Arial"/>
        </w:rPr>
        <w:t xml:space="preserve">LEFT JOIN </w:t>
      </w:r>
    </w:p>
    <w:p w14:paraId="4EC862C9" w14:textId="77777777" w:rsidR="001A45D1" w:rsidRPr="001A45D1" w:rsidRDefault="001A45D1" w:rsidP="00EF202A">
      <w:pPr>
        <w:ind w:leftChars="200" w:left="480"/>
        <w:rPr>
          <w:rFonts w:ascii="Arial" w:hAnsi="Arial" w:cs="Arial"/>
        </w:rPr>
      </w:pPr>
      <w:r w:rsidRPr="001A45D1">
        <w:rPr>
          <w:rFonts w:ascii="Arial" w:hAnsi="Arial" w:cs="Arial"/>
        </w:rPr>
        <w:t>(SELECT -- Get the monthly total administrated vaccine of each iso_code on 2022-05</w:t>
      </w:r>
    </w:p>
    <w:p w14:paraId="78828D03" w14:textId="77777777" w:rsidR="001A45D1" w:rsidRPr="001A45D1" w:rsidRDefault="001A45D1" w:rsidP="00EF202A">
      <w:pPr>
        <w:ind w:leftChars="400" w:left="960"/>
        <w:rPr>
          <w:rFonts w:ascii="Arial" w:hAnsi="Arial" w:cs="Arial"/>
        </w:rPr>
      </w:pPr>
      <w:r w:rsidRPr="001A45D1">
        <w:rPr>
          <w:rFonts w:ascii="Arial" w:hAnsi="Arial" w:cs="Arial"/>
        </w:rPr>
        <w:t>iso_code,</w:t>
      </w:r>
    </w:p>
    <w:p w14:paraId="43689DAE" w14:textId="77777777" w:rsidR="001A45D1" w:rsidRPr="001A45D1" w:rsidRDefault="001A45D1" w:rsidP="00EF202A">
      <w:pPr>
        <w:ind w:leftChars="400" w:left="960"/>
        <w:rPr>
          <w:rFonts w:ascii="Arial" w:hAnsi="Arial" w:cs="Arial"/>
        </w:rPr>
      </w:pPr>
      <w:r w:rsidRPr="001A45D1">
        <w:rPr>
          <w:rFonts w:ascii="Arial" w:hAnsi="Arial" w:cs="Arial"/>
        </w:rPr>
        <w:t>strftime('%Y-%m', date) AS month,</w:t>
      </w:r>
    </w:p>
    <w:p w14:paraId="1F760424" w14:textId="77777777" w:rsidR="001A45D1" w:rsidRPr="001A45D1" w:rsidRDefault="001A45D1" w:rsidP="00EF202A">
      <w:pPr>
        <w:ind w:leftChars="400" w:left="960"/>
        <w:rPr>
          <w:rFonts w:ascii="Arial" w:hAnsi="Arial" w:cs="Arial"/>
        </w:rPr>
      </w:pPr>
      <w:r w:rsidRPr="001A45D1">
        <w:rPr>
          <w:rFonts w:ascii="Arial" w:hAnsi="Arial" w:cs="Arial"/>
        </w:rPr>
        <w:t>SUM(daily_vaccinations) AS total_administered_vaccine</w:t>
      </w:r>
    </w:p>
    <w:p w14:paraId="0D898A16" w14:textId="77777777" w:rsidR="001A45D1" w:rsidRPr="001A45D1" w:rsidRDefault="001A45D1" w:rsidP="00EF202A">
      <w:pPr>
        <w:ind w:leftChars="200" w:left="480"/>
        <w:rPr>
          <w:rFonts w:ascii="Arial" w:hAnsi="Arial" w:cs="Arial"/>
        </w:rPr>
      </w:pPr>
      <w:r w:rsidRPr="001A45D1">
        <w:rPr>
          <w:rFonts w:ascii="Arial" w:hAnsi="Arial" w:cs="Arial"/>
        </w:rPr>
        <w:t xml:space="preserve">FROM </w:t>
      </w:r>
    </w:p>
    <w:p w14:paraId="70831986" w14:textId="77777777" w:rsidR="001A45D1" w:rsidRPr="001A45D1" w:rsidRDefault="001A45D1" w:rsidP="00EF202A">
      <w:pPr>
        <w:ind w:leftChars="200" w:left="480" w:firstLine="480"/>
        <w:rPr>
          <w:rFonts w:ascii="Arial" w:hAnsi="Arial" w:cs="Arial"/>
        </w:rPr>
      </w:pPr>
      <w:r w:rsidRPr="001A45D1">
        <w:rPr>
          <w:rFonts w:ascii="Arial" w:hAnsi="Arial" w:cs="Arial"/>
        </w:rPr>
        <w:t>Daily_Records</w:t>
      </w:r>
    </w:p>
    <w:p w14:paraId="707717F9" w14:textId="77777777" w:rsidR="001A45D1" w:rsidRPr="001A45D1" w:rsidRDefault="001A45D1" w:rsidP="00EF202A">
      <w:pPr>
        <w:ind w:leftChars="200" w:left="480"/>
        <w:rPr>
          <w:rFonts w:ascii="Arial" w:hAnsi="Arial" w:cs="Arial"/>
        </w:rPr>
      </w:pPr>
      <w:r w:rsidRPr="001A45D1">
        <w:rPr>
          <w:rFonts w:ascii="Arial" w:hAnsi="Arial" w:cs="Arial"/>
        </w:rPr>
        <w:t>WHERE strftime('%Y-%m', date) = '2022-05'</w:t>
      </w:r>
    </w:p>
    <w:p w14:paraId="23DF93AF" w14:textId="77777777" w:rsidR="001A45D1" w:rsidRPr="001A45D1" w:rsidRDefault="001A45D1" w:rsidP="00EF202A">
      <w:pPr>
        <w:ind w:leftChars="200" w:left="480"/>
        <w:rPr>
          <w:rFonts w:ascii="Arial" w:hAnsi="Arial" w:cs="Arial"/>
        </w:rPr>
      </w:pPr>
      <w:r w:rsidRPr="001A45D1">
        <w:rPr>
          <w:rFonts w:ascii="Arial" w:hAnsi="Arial" w:cs="Arial"/>
        </w:rPr>
        <w:t xml:space="preserve">GROUP BY </w:t>
      </w:r>
    </w:p>
    <w:p w14:paraId="53316D86" w14:textId="5E2AD414" w:rsidR="001A45D1" w:rsidRPr="001A45D1" w:rsidRDefault="001A45D1" w:rsidP="00EF202A">
      <w:pPr>
        <w:ind w:leftChars="200" w:left="480" w:firstLine="480"/>
        <w:rPr>
          <w:rFonts w:ascii="Arial" w:hAnsi="Arial" w:cs="Arial"/>
        </w:rPr>
      </w:pPr>
      <w:r w:rsidRPr="001A45D1">
        <w:rPr>
          <w:rFonts w:ascii="Arial" w:hAnsi="Arial" w:cs="Arial"/>
        </w:rPr>
        <w:t>iso_code, month</w:t>
      </w:r>
    </w:p>
    <w:p w14:paraId="2A439C6D" w14:textId="0BD46788" w:rsidR="001A45D1" w:rsidRPr="001A45D1" w:rsidRDefault="001A45D1" w:rsidP="00EF202A">
      <w:pPr>
        <w:ind w:leftChars="200" w:left="480"/>
        <w:rPr>
          <w:rFonts w:ascii="Arial" w:hAnsi="Arial" w:cs="Arial"/>
        </w:rPr>
      </w:pPr>
      <w:r w:rsidRPr="001A45D1">
        <w:rPr>
          <w:rFonts w:ascii="Arial" w:hAnsi="Arial" w:cs="Arial"/>
        </w:rPr>
        <w:t xml:space="preserve">) AS MV2 </w:t>
      </w:r>
    </w:p>
    <w:p w14:paraId="7ED4C6E7" w14:textId="3C782EEC" w:rsidR="001A45D1" w:rsidRPr="001A45D1" w:rsidRDefault="001A45D1" w:rsidP="001A45D1">
      <w:pPr>
        <w:rPr>
          <w:rFonts w:ascii="Arial" w:hAnsi="Arial" w:cs="Arial"/>
        </w:rPr>
      </w:pPr>
      <w:r w:rsidRPr="001A45D1">
        <w:rPr>
          <w:rFonts w:ascii="Arial" w:hAnsi="Arial" w:cs="Arial"/>
        </w:rPr>
        <w:t>ON loc.iso_code = MV2.iso_code</w:t>
      </w:r>
    </w:p>
    <w:p w14:paraId="29D8DA60" w14:textId="0C871144" w:rsidR="00EF202A" w:rsidRPr="000E6F5D" w:rsidRDefault="001A45D1" w:rsidP="001A45D1">
      <w:pPr>
        <w:rPr>
          <w:rFonts w:ascii="Arial" w:hAnsi="Arial" w:cs="Arial"/>
          <w:noProof/>
        </w:rPr>
      </w:pPr>
      <w:r w:rsidRPr="001A45D1">
        <w:rPr>
          <w:rFonts w:ascii="Arial" w:hAnsi="Arial" w:cs="Arial"/>
        </w:rPr>
        <w:t xml:space="preserve">ORDER BY </w:t>
      </w:r>
      <w:r w:rsidRPr="000E6F5D">
        <w:rPr>
          <w:rFonts w:ascii="Arial" w:hAnsi="Arial" w:cs="Arial"/>
        </w:rPr>
        <w:t>loc.iso_code;</w:t>
      </w:r>
      <w:r w:rsidR="00EF202A" w:rsidRPr="000E6F5D">
        <w:rPr>
          <w:rFonts w:ascii="Arial" w:hAnsi="Arial" w:cs="Arial"/>
          <w:noProof/>
        </w:rPr>
        <w:t xml:space="preserve"> </w:t>
      </w:r>
    </w:p>
    <w:p w14:paraId="6785EA6D" w14:textId="69ACE3D5" w:rsidR="00EF202A" w:rsidRPr="000E6F5D" w:rsidRDefault="00407881" w:rsidP="001A45D1">
      <w:pPr>
        <w:rPr>
          <w:rFonts w:ascii="Arial" w:hAnsi="Arial" w:cs="Arial"/>
        </w:rPr>
      </w:pPr>
      <w:r>
        <w:rPr>
          <w:rFonts w:ascii="Arial" w:hAnsi="Arial" w:cs="Arial"/>
          <w:noProof/>
          <w14:ligatures w14:val="standardContextual"/>
        </w:rPr>
        <w:drawing>
          <wp:anchor distT="0" distB="0" distL="114300" distR="114300" simplePos="0" relativeHeight="251667456" behindDoc="0" locked="0" layoutInCell="1" allowOverlap="1" wp14:anchorId="2AF55E4B" wp14:editId="6E25D6B6">
            <wp:simplePos x="0" y="0"/>
            <wp:positionH relativeFrom="column">
              <wp:posOffset>491924</wp:posOffset>
            </wp:positionH>
            <wp:positionV relativeFrom="paragraph">
              <wp:posOffset>51670</wp:posOffset>
            </wp:positionV>
            <wp:extent cx="8621292" cy="2929003"/>
            <wp:effectExtent l="0" t="0" r="2540" b="5080"/>
            <wp:wrapSquare wrapText="bothSides"/>
            <wp:docPr id="1488427434" name="圖片 8"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27434" name="圖片 8" descr="一張含有 文字, 螢幕擷取畫面, 軟體, 多媒體軟體 的圖片&#10;&#10;自動產生的描述"/>
                    <pic:cNvPicPr/>
                  </pic:nvPicPr>
                  <pic:blipFill rotWithShape="1">
                    <a:blip r:embed="rId5">
                      <a:extLst>
                        <a:ext uri="{28A0092B-C50C-407E-A947-70E740481C1C}">
                          <a14:useLocalDpi xmlns:a14="http://schemas.microsoft.com/office/drawing/2010/main" val="0"/>
                        </a:ext>
                      </a:extLst>
                    </a:blip>
                    <a:srcRect t="7134" b="35999"/>
                    <a:stretch/>
                  </pic:blipFill>
                  <pic:spPr bwMode="auto">
                    <a:xfrm>
                      <a:off x="0" y="0"/>
                      <a:ext cx="8636255" cy="293408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EA377B" w14:textId="599C9AA2" w:rsidR="00CE6D0D" w:rsidRPr="000E6F5D" w:rsidRDefault="00CE6D0D" w:rsidP="001A45D1">
      <w:pPr>
        <w:rPr>
          <w:rFonts w:ascii="Arial" w:hAnsi="Arial" w:cs="Arial"/>
        </w:rPr>
      </w:pPr>
    </w:p>
    <w:p w14:paraId="20573C4E" w14:textId="77777777" w:rsidR="008423F0" w:rsidRPr="000E6F5D" w:rsidRDefault="008423F0" w:rsidP="001A45D1">
      <w:pPr>
        <w:rPr>
          <w:rFonts w:ascii="Arial" w:hAnsi="Arial" w:cs="Arial"/>
        </w:rPr>
      </w:pPr>
    </w:p>
    <w:p w14:paraId="26A89501" w14:textId="2C69191D" w:rsidR="008423F0" w:rsidRPr="000E6F5D" w:rsidRDefault="008423F0">
      <w:pPr>
        <w:rPr>
          <w:rFonts w:ascii="Arial" w:hAnsi="Arial" w:cs="Arial"/>
        </w:rPr>
      </w:pPr>
      <w:r w:rsidRPr="000E6F5D">
        <w:rPr>
          <w:rFonts w:ascii="Arial" w:hAnsi="Arial" w:cs="Arial"/>
        </w:rPr>
        <w:br w:type="page"/>
      </w:r>
    </w:p>
    <w:p w14:paraId="73FB4F0C" w14:textId="7DC0F58C" w:rsidR="00C4528F" w:rsidRDefault="00C4528F" w:rsidP="008423F0">
      <w:pPr>
        <w:rPr>
          <w:rFonts w:ascii="Arial" w:hAnsi="Arial" w:cs="Arial"/>
          <w:b/>
          <w:bCs/>
        </w:rPr>
      </w:pPr>
      <w:r>
        <w:rPr>
          <w:rFonts w:ascii="Arial" w:hAnsi="Arial" w:cs="Arial"/>
          <w:b/>
          <w:bCs/>
          <w:noProof/>
          <w14:ligatures w14:val="standardContextual"/>
        </w:rPr>
        <w:lastRenderedPageBreak/>
        <w:drawing>
          <wp:inline distT="0" distB="0" distL="0" distR="0" wp14:anchorId="6E98F47E" wp14:editId="2A2F5DF2">
            <wp:extent cx="8623140" cy="5289919"/>
            <wp:effectExtent l="0" t="0" r="635" b="6350"/>
            <wp:docPr id="165893798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37980" name="圖片 1658937980"/>
                    <pic:cNvPicPr/>
                  </pic:nvPicPr>
                  <pic:blipFill>
                    <a:blip r:embed="rId6" cstate="print">
                      <a:extLst>
                        <a:ext uri="{28A0092B-C50C-407E-A947-70E740481C1C}">
                          <a14:useLocalDpi xmlns:a14="http://schemas.microsoft.com/office/drawing/2010/main" val="0"/>
                        </a:ext>
                      </a:extLst>
                    </a:blip>
                    <a:stretch>
                      <a:fillRect/>
                    </a:stretch>
                  </pic:blipFill>
                  <pic:spPr>
                    <a:xfrm>
                      <a:off x="0" y="0"/>
                      <a:ext cx="8652130" cy="5307703"/>
                    </a:xfrm>
                    <a:prstGeom prst="rect">
                      <a:avLst/>
                    </a:prstGeom>
                  </pic:spPr>
                </pic:pic>
              </a:graphicData>
            </a:graphic>
          </wp:inline>
        </w:drawing>
      </w:r>
    </w:p>
    <w:p w14:paraId="29694BC6" w14:textId="26E956E2" w:rsidR="00C4528F" w:rsidRPr="00030B85" w:rsidRDefault="00C4528F" w:rsidP="008423F0">
      <w:pPr>
        <w:rPr>
          <w:rFonts w:ascii="Arial" w:hAnsi="Arial" w:cs="Arial"/>
        </w:rPr>
      </w:pPr>
      <w:r w:rsidRPr="00C4528F">
        <w:rPr>
          <w:rFonts w:ascii="Arial" w:hAnsi="Arial" w:cs="Arial"/>
        </w:rPr>
        <w:t xml:space="preserve">This </w:t>
      </w:r>
      <w:r w:rsidR="00030B85">
        <w:rPr>
          <w:rFonts w:ascii="Arial" w:hAnsi="Arial" w:cs="Arial" w:hint="eastAsia"/>
        </w:rPr>
        <w:t>bar chart presents</w:t>
      </w:r>
      <w:r w:rsidRPr="00C4528F">
        <w:rPr>
          <w:rFonts w:ascii="Arial" w:hAnsi="Arial" w:cs="Arial"/>
        </w:rPr>
        <w:t xml:space="preserve"> the difference in administered vaccines between OM1</w:t>
      </w:r>
      <w:r w:rsidR="00030B85">
        <w:rPr>
          <w:rFonts w:ascii="Arial" w:hAnsi="Arial" w:cs="Arial" w:hint="eastAsia"/>
        </w:rPr>
        <w:t>(2022-04)</w:t>
      </w:r>
      <w:r w:rsidRPr="00C4528F">
        <w:rPr>
          <w:rFonts w:ascii="Arial" w:hAnsi="Arial" w:cs="Arial"/>
        </w:rPr>
        <w:t xml:space="preserve"> and OM2</w:t>
      </w:r>
      <w:r w:rsidR="00030B85">
        <w:rPr>
          <w:rFonts w:ascii="Arial" w:hAnsi="Arial" w:cs="Arial" w:hint="eastAsia"/>
        </w:rPr>
        <w:t>(2022-05)</w:t>
      </w:r>
      <w:r w:rsidRPr="00C4528F">
        <w:rPr>
          <w:rFonts w:ascii="Arial" w:hAnsi="Arial" w:cs="Arial"/>
        </w:rPr>
        <w:t xml:space="preserve"> for the top 10 and bottom 10 locations, ranked by their </w:t>
      </w:r>
      <w:r w:rsidR="00030B85">
        <w:rPr>
          <w:rFonts w:ascii="Arial" w:hAnsi="Arial" w:cs="Arial"/>
        </w:rPr>
        <w:t>“</w:t>
      </w:r>
      <w:r w:rsidRPr="00C4528F">
        <w:rPr>
          <w:rFonts w:ascii="Arial" w:hAnsi="Arial" w:cs="Arial"/>
        </w:rPr>
        <w:t>growth rates</w:t>
      </w:r>
      <w:r w:rsidR="00030B85">
        <w:rPr>
          <w:rFonts w:ascii="Arial" w:hAnsi="Arial" w:cs="Arial"/>
        </w:rPr>
        <w:t>”</w:t>
      </w:r>
      <w:r w:rsidRPr="00C4528F">
        <w:rPr>
          <w:rFonts w:ascii="Arial" w:hAnsi="Arial" w:cs="Arial"/>
        </w:rPr>
        <w:t xml:space="preserve">. The bars </w:t>
      </w:r>
      <w:r w:rsidR="00030B85">
        <w:rPr>
          <w:rFonts w:ascii="Arial" w:hAnsi="Arial" w:cs="Arial" w:hint="eastAsia"/>
        </w:rPr>
        <w:t xml:space="preserve">and numbers </w:t>
      </w:r>
      <w:r w:rsidRPr="00C4528F">
        <w:rPr>
          <w:rFonts w:ascii="Arial" w:hAnsi="Arial" w:cs="Arial"/>
        </w:rPr>
        <w:t>represent the numerical difference in vaccines administered, while the percentages above the bars indicate the growth rate for each location. The top 10 locations by growth rate are shown in sky blue, and the bottom 10 locations by growth rate are in orange.</w:t>
      </w:r>
      <w:r w:rsidR="00030B85" w:rsidRPr="00030B85">
        <w:rPr>
          <w:rFonts w:ascii="Arial" w:hAnsi="Arial" w:cs="Arial"/>
        </w:rPr>
        <w:t xml:space="preserve"> </w:t>
      </w:r>
      <w:r w:rsidR="00030B85" w:rsidRPr="00030B85">
        <w:rPr>
          <w:rFonts w:ascii="Arial" w:hAnsi="Arial" w:cs="Arial"/>
        </w:rPr>
        <w:t xml:space="preserve">Through this visualization, we can observe which regions were actively promoting vaccination and </w:t>
      </w:r>
      <w:r w:rsidR="00030B85" w:rsidRPr="00030B85">
        <w:rPr>
          <w:rFonts w:ascii="Arial" w:hAnsi="Arial" w:cs="Arial"/>
        </w:rPr>
        <w:lastRenderedPageBreak/>
        <w:t>which areas were gradually declining. For instance, the number of vaccinations in the Netherlands in May was almost 6.7 times that of the previous month, suggesting that they were actively promoting vaccination at that time.</w:t>
      </w:r>
    </w:p>
    <w:p w14:paraId="2B4F750C" w14:textId="77777777" w:rsidR="00C4528F" w:rsidRDefault="00C4528F" w:rsidP="008423F0">
      <w:pPr>
        <w:rPr>
          <w:rFonts w:ascii="Arial" w:hAnsi="Arial" w:cs="Arial"/>
          <w:b/>
          <w:bCs/>
        </w:rPr>
      </w:pPr>
    </w:p>
    <w:p w14:paraId="10CECCB6" w14:textId="77777777" w:rsidR="00C4528F" w:rsidRDefault="00C4528F" w:rsidP="008423F0">
      <w:pPr>
        <w:rPr>
          <w:rFonts w:ascii="Arial" w:hAnsi="Arial" w:cs="Arial"/>
          <w:b/>
          <w:bCs/>
        </w:rPr>
      </w:pPr>
    </w:p>
    <w:p w14:paraId="39A133E2" w14:textId="224A2088" w:rsidR="008423F0" w:rsidRPr="000E6F5D" w:rsidRDefault="008423F0" w:rsidP="008423F0">
      <w:pPr>
        <w:rPr>
          <w:rFonts w:ascii="Arial" w:hAnsi="Arial" w:cs="Arial"/>
          <w:b/>
          <w:bCs/>
        </w:rPr>
      </w:pPr>
      <w:r w:rsidRPr="000E6F5D">
        <w:rPr>
          <w:rFonts w:ascii="Arial" w:hAnsi="Arial" w:cs="Arial"/>
          <w:b/>
          <w:bCs/>
        </w:rPr>
        <w:t>4.2</w:t>
      </w:r>
    </w:p>
    <w:p w14:paraId="1142722F" w14:textId="77777777" w:rsidR="002678EC" w:rsidRPr="000E6F5D" w:rsidRDefault="002678EC" w:rsidP="002678EC">
      <w:pPr>
        <w:pStyle w:val="Web"/>
        <w:spacing w:before="0" w:beforeAutospacing="0" w:after="0" w:afterAutospacing="0"/>
        <w:rPr>
          <w:rFonts w:ascii="Arial" w:hAnsi="Arial" w:cs="Arial"/>
        </w:rPr>
      </w:pPr>
      <w:r w:rsidRPr="000E6F5D">
        <w:rPr>
          <w:rFonts w:ascii="Arial" w:hAnsi="Arial" w:cs="Arial"/>
        </w:rPr>
        <w:t>-- 4.2</w:t>
      </w:r>
    </w:p>
    <w:p w14:paraId="3D233AD5" w14:textId="77777777" w:rsidR="002678EC" w:rsidRPr="000E6F5D" w:rsidRDefault="002678EC" w:rsidP="002678EC">
      <w:pPr>
        <w:pStyle w:val="Web"/>
        <w:spacing w:before="0" w:beforeAutospacing="0" w:after="0" w:afterAutospacing="0"/>
        <w:rPr>
          <w:rFonts w:ascii="Arial" w:hAnsi="Arial" w:cs="Arial"/>
        </w:rPr>
      </w:pPr>
      <w:r w:rsidRPr="000E6F5D">
        <w:rPr>
          <w:rFonts w:ascii="Arial" w:hAnsi="Arial" w:cs="Arial"/>
        </w:rPr>
        <w:t xml:space="preserve">SELECT </w:t>
      </w:r>
    </w:p>
    <w:p w14:paraId="04F4A0FA" w14:textId="77777777" w:rsidR="00FC708F" w:rsidRPr="00FC708F" w:rsidRDefault="00FC708F" w:rsidP="00FC708F">
      <w:pPr>
        <w:pStyle w:val="Web"/>
        <w:spacing w:before="0" w:beforeAutospacing="0" w:after="0" w:afterAutospacing="0"/>
        <w:ind w:leftChars="200" w:left="480"/>
        <w:rPr>
          <w:rFonts w:ascii="Arial" w:hAnsi="Arial" w:cs="Arial"/>
        </w:rPr>
      </w:pPr>
      <w:r w:rsidRPr="00FC708F">
        <w:rPr>
          <w:rFonts w:ascii="Arial" w:hAnsi="Arial" w:cs="Arial"/>
        </w:rPr>
        <w:t>loc.location_name AS 'Country Name',</w:t>
      </w:r>
    </w:p>
    <w:p w14:paraId="37D05995" w14:textId="77777777" w:rsidR="00FC708F" w:rsidRPr="00FC708F" w:rsidRDefault="00FC708F" w:rsidP="00FC708F">
      <w:pPr>
        <w:pStyle w:val="Web"/>
        <w:spacing w:before="0" w:beforeAutospacing="0" w:after="0" w:afterAutospacing="0"/>
        <w:ind w:leftChars="200" w:left="480"/>
        <w:rPr>
          <w:rFonts w:ascii="Arial" w:hAnsi="Arial" w:cs="Arial"/>
        </w:rPr>
      </w:pPr>
      <w:r w:rsidRPr="00FC708F">
        <w:rPr>
          <w:rFonts w:ascii="Arial" w:hAnsi="Arial" w:cs="Arial"/>
        </w:rPr>
        <w:t>mc.month AS 'Month',</w:t>
      </w:r>
    </w:p>
    <w:p w14:paraId="54D53D32" w14:textId="77777777" w:rsidR="00FC708F" w:rsidRDefault="00FC708F" w:rsidP="00FC708F">
      <w:pPr>
        <w:pStyle w:val="Web"/>
        <w:spacing w:before="0" w:beforeAutospacing="0" w:after="0" w:afterAutospacing="0"/>
        <w:ind w:leftChars="200" w:left="480"/>
      </w:pPr>
      <w:r w:rsidRPr="00FC708F">
        <w:rPr>
          <w:rFonts w:ascii="Arial" w:hAnsi="Arial" w:cs="Arial"/>
        </w:rPr>
        <w:t>mc.total_vaccinations AS 'Cumulative Doses'</w:t>
      </w:r>
    </w:p>
    <w:p w14:paraId="26FDD0B7" w14:textId="3C16E17D" w:rsidR="002678EC" w:rsidRPr="000E6F5D" w:rsidRDefault="002678EC" w:rsidP="00FC708F">
      <w:pPr>
        <w:pStyle w:val="Web"/>
        <w:spacing w:before="0" w:beforeAutospacing="0" w:after="0" w:afterAutospacing="0"/>
        <w:rPr>
          <w:rFonts w:ascii="Arial" w:hAnsi="Arial" w:cs="Arial"/>
        </w:rPr>
      </w:pPr>
      <w:r w:rsidRPr="000E6F5D">
        <w:rPr>
          <w:rFonts w:ascii="Arial" w:hAnsi="Arial" w:cs="Arial"/>
        </w:rPr>
        <w:t xml:space="preserve">FROM </w:t>
      </w:r>
    </w:p>
    <w:p w14:paraId="1DC6D536" w14:textId="0D5D52F0" w:rsidR="002678EC" w:rsidRPr="000E6F5D" w:rsidRDefault="002678EC" w:rsidP="002678EC">
      <w:pPr>
        <w:pStyle w:val="Web"/>
        <w:spacing w:before="0" w:beforeAutospacing="0" w:after="0" w:afterAutospacing="0"/>
        <w:ind w:leftChars="200" w:left="480"/>
        <w:rPr>
          <w:rFonts w:ascii="Arial" w:hAnsi="Arial" w:cs="Arial"/>
        </w:rPr>
      </w:pPr>
      <w:r w:rsidRPr="000E6F5D">
        <w:rPr>
          <w:rFonts w:ascii="Arial" w:hAnsi="Arial" w:cs="Arial"/>
        </w:rPr>
        <w:t>(SELECT -- Calculate the total vaccinations for each country in each month</w:t>
      </w:r>
    </w:p>
    <w:p w14:paraId="6FEE43C5" w14:textId="77777777" w:rsidR="002678EC" w:rsidRPr="000E6F5D" w:rsidRDefault="002678EC" w:rsidP="002678EC">
      <w:pPr>
        <w:pStyle w:val="Web"/>
        <w:spacing w:before="0" w:beforeAutospacing="0" w:after="0" w:afterAutospacing="0"/>
        <w:ind w:leftChars="400" w:left="960"/>
        <w:rPr>
          <w:rFonts w:ascii="Arial" w:hAnsi="Arial" w:cs="Arial"/>
        </w:rPr>
      </w:pPr>
      <w:r w:rsidRPr="000E6F5D">
        <w:rPr>
          <w:rFonts w:ascii="Arial" w:hAnsi="Arial" w:cs="Arial"/>
        </w:rPr>
        <w:t>iso_code,</w:t>
      </w:r>
    </w:p>
    <w:p w14:paraId="22AABD87" w14:textId="77777777" w:rsidR="002678EC" w:rsidRPr="000E6F5D" w:rsidRDefault="002678EC" w:rsidP="002678EC">
      <w:pPr>
        <w:pStyle w:val="Web"/>
        <w:spacing w:before="0" w:beforeAutospacing="0" w:after="0" w:afterAutospacing="0"/>
        <w:ind w:leftChars="400" w:left="960"/>
        <w:rPr>
          <w:rFonts w:ascii="Arial" w:hAnsi="Arial" w:cs="Arial"/>
        </w:rPr>
      </w:pPr>
      <w:r w:rsidRPr="000E6F5D">
        <w:rPr>
          <w:rFonts w:ascii="Arial" w:hAnsi="Arial" w:cs="Arial"/>
        </w:rPr>
        <w:t>strftime('%Y-%m', date) AS month,</w:t>
      </w:r>
    </w:p>
    <w:p w14:paraId="0B35992C" w14:textId="77777777" w:rsidR="002678EC" w:rsidRPr="000E6F5D" w:rsidRDefault="002678EC" w:rsidP="002678EC">
      <w:pPr>
        <w:pStyle w:val="Web"/>
        <w:spacing w:before="0" w:beforeAutospacing="0" w:after="0" w:afterAutospacing="0"/>
        <w:ind w:leftChars="400" w:left="960"/>
        <w:rPr>
          <w:rFonts w:ascii="Arial" w:hAnsi="Arial" w:cs="Arial"/>
        </w:rPr>
      </w:pPr>
      <w:r w:rsidRPr="000E6F5D">
        <w:rPr>
          <w:rFonts w:ascii="Arial" w:hAnsi="Arial" w:cs="Arial"/>
        </w:rPr>
        <w:t>SUM(daily_vaccinations) AS total_vaccinations</w:t>
      </w:r>
    </w:p>
    <w:p w14:paraId="2241D825" w14:textId="77777777" w:rsidR="002678EC" w:rsidRPr="000E6F5D" w:rsidRDefault="002678EC" w:rsidP="002678EC">
      <w:pPr>
        <w:pStyle w:val="Web"/>
        <w:spacing w:before="0" w:beforeAutospacing="0" w:after="0" w:afterAutospacing="0"/>
        <w:ind w:firstLine="480"/>
        <w:rPr>
          <w:rFonts w:ascii="Arial" w:hAnsi="Arial" w:cs="Arial"/>
        </w:rPr>
      </w:pPr>
      <w:r w:rsidRPr="000E6F5D">
        <w:rPr>
          <w:rFonts w:ascii="Arial" w:hAnsi="Arial" w:cs="Arial"/>
        </w:rPr>
        <w:t xml:space="preserve">FROM </w:t>
      </w:r>
    </w:p>
    <w:p w14:paraId="530DCEE5" w14:textId="77777777" w:rsidR="002678EC" w:rsidRPr="000E6F5D" w:rsidRDefault="002678EC" w:rsidP="002678EC">
      <w:pPr>
        <w:pStyle w:val="Web"/>
        <w:spacing w:before="0" w:beforeAutospacing="0" w:after="0" w:afterAutospacing="0"/>
        <w:ind w:leftChars="200" w:left="480" w:firstLine="480"/>
        <w:rPr>
          <w:rFonts w:ascii="Arial" w:hAnsi="Arial" w:cs="Arial"/>
        </w:rPr>
      </w:pPr>
      <w:r w:rsidRPr="000E6F5D">
        <w:rPr>
          <w:rFonts w:ascii="Arial" w:hAnsi="Arial" w:cs="Arial"/>
        </w:rPr>
        <w:t>Daily_Records</w:t>
      </w:r>
    </w:p>
    <w:p w14:paraId="53C6FDA8" w14:textId="77777777" w:rsidR="002678EC" w:rsidRPr="000E6F5D" w:rsidRDefault="002678EC" w:rsidP="002678EC">
      <w:pPr>
        <w:pStyle w:val="Web"/>
        <w:spacing w:before="0" w:beforeAutospacing="0" w:after="0" w:afterAutospacing="0"/>
        <w:ind w:leftChars="200" w:left="480"/>
        <w:rPr>
          <w:rFonts w:ascii="Arial" w:hAnsi="Arial" w:cs="Arial"/>
        </w:rPr>
      </w:pPr>
      <w:r w:rsidRPr="000E6F5D">
        <w:rPr>
          <w:rFonts w:ascii="Arial" w:hAnsi="Arial" w:cs="Arial"/>
        </w:rPr>
        <w:t xml:space="preserve">GROUP BY </w:t>
      </w:r>
    </w:p>
    <w:p w14:paraId="13FE0767" w14:textId="77777777" w:rsidR="002678EC" w:rsidRPr="000E6F5D" w:rsidRDefault="002678EC" w:rsidP="002678EC">
      <w:pPr>
        <w:pStyle w:val="Web"/>
        <w:spacing w:before="0" w:beforeAutospacing="0" w:after="0" w:afterAutospacing="0"/>
        <w:ind w:leftChars="400" w:left="960"/>
        <w:rPr>
          <w:rFonts w:ascii="Arial" w:hAnsi="Arial" w:cs="Arial"/>
        </w:rPr>
      </w:pPr>
      <w:r w:rsidRPr="000E6F5D">
        <w:rPr>
          <w:rFonts w:ascii="Arial" w:hAnsi="Arial" w:cs="Arial"/>
        </w:rPr>
        <w:t xml:space="preserve">iso_code, </w:t>
      </w:r>
    </w:p>
    <w:p w14:paraId="136EA714" w14:textId="77777777" w:rsidR="002678EC" w:rsidRPr="000E6F5D" w:rsidRDefault="002678EC" w:rsidP="002678EC">
      <w:pPr>
        <w:pStyle w:val="Web"/>
        <w:spacing w:before="0" w:beforeAutospacing="0" w:after="0" w:afterAutospacing="0"/>
        <w:ind w:leftChars="400" w:left="960"/>
        <w:rPr>
          <w:rFonts w:ascii="Arial" w:hAnsi="Arial" w:cs="Arial"/>
        </w:rPr>
      </w:pPr>
      <w:r w:rsidRPr="000E6F5D">
        <w:rPr>
          <w:rFonts w:ascii="Arial" w:hAnsi="Arial" w:cs="Arial"/>
        </w:rPr>
        <w:t>strftime('%Y-%m', date)</w:t>
      </w:r>
    </w:p>
    <w:p w14:paraId="170C67A2" w14:textId="77777777" w:rsidR="002678EC" w:rsidRPr="000E6F5D" w:rsidRDefault="002678EC" w:rsidP="002678EC">
      <w:pPr>
        <w:pStyle w:val="Web"/>
        <w:spacing w:before="0" w:beforeAutospacing="0" w:after="0" w:afterAutospacing="0"/>
        <w:ind w:leftChars="200" w:left="480"/>
        <w:rPr>
          <w:rFonts w:ascii="Arial" w:hAnsi="Arial" w:cs="Arial"/>
        </w:rPr>
      </w:pPr>
      <w:r w:rsidRPr="000E6F5D">
        <w:rPr>
          <w:rFonts w:ascii="Arial" w:hAnsi="Arial" w:cs="Arial"/>
        </w:rPr>
        <w:t>) AS mc</w:t>
      </w:r>
    </w:p>
    <w:p w14:paraId="51F082A0" w14:textId="77777777" w:rsidR="002678EC" w:rsidRPr="000E6F5D" w:rsidRDefault="002678EC" w:rsidP="002678EC">
      <w:pPr>
        <w:pStyle w:val="Web"/>
        <w:spacing w:before="0" w:beforeAutospacing="0" w:after="0" w:afterAutospacing="0"/>
        <w:rPr>
          <w:rFonts w:ascii="Arial" w:hAnsi="Arial" w:cs="Arial"/>
        </w:rPr>
      </w:pPr>
      <w:r w:rsidRPr="000E6F5D">
        <w:rPr>
          <w:rFonts w:ascii="Arial" w:hAnsi="Arial" w:cs="Arial"/>
        </w:rPr>
        <w:t>JOIN</w:t>
      </w:r>
    </w:p>
    <w:p w14:paraId="519ADB13" w14:textId="50436CCC" w:rsidR="002678EC" w:rsidRPr="000E6F5D" w:rsidRDefault="002678EC" w:rsidP="002678EC">
      <w:pPr>
        <w:pStyle w:val="Web"/>
        <w:spacing w:before="0" w:beforeAutospacing="0" w:after="0" w:afterAutospacing="0"/>
        <w:ind w:leftChars="200" w:left="480"/>
        <w:rPr>
          <w:rFonts w:ascii="Arial" w:hAnsi="Arial" w:cs="Arial"/>
        </w:rPr>
      </w:pPr>
      <w:r w:rsidRPr="000E6F5D">
        <w:rPr>
          <w:rFonts w:ascii="Arial" w:hAnsi="Arial" w:cs="Arial"/>
        </w:rPr>
        <w:t>(SELECT -- Calculate the average total vaccinations for each month</w:t>
      </w:r>
    </w:p>
    <w:p w14:paraId="3CD35586" w14:textId="77777777" w:rsidR="002678EC" w:rsidRPr="000E6F5D" w:rsidRDefault="002678EC" w:rsidP="002678EC">
      <w:pPr>
        <w:pStyle w:val="Web"/>
        <w:spacing w:before="0" w:beforeAutospacing="0" w:after="0" w:afterAutospacing="0"/>
        <w:ind w:leftChars="400" w:left="960"/>
        <w:rPr>
          <w:rFonts w:ascii="Arial" w:hAnsi="Arial" w:cs="Arial"/>
        </w:rPr>
      </w:pPr>
      <w:r w:rsidRPr="000E6F5D">
        <w:rPr>
          <w:rFonts w:ascii="Arial" w:hAnsi="Arial" w:cs="Arial"/>
        </w:rPr>
        <w:t>month,</w:t>
      </w:r>
    </w:p>
    <w:p w14:paraId="1284C58E" w14:textId="77777777" w:rsidR="002678EC" w:rsidRPr="000E6F5D" w:rsidRDefault="002678EC" w:rsidP="002678EC">
      <w:pPr>
        <w:pStyle w:val="Web"/>
        <w:spacing w:before="0" w:beforeAutospacing="0" w:after="0" w:afterAutospacing="0"/>
        <w:ind w:leftChars="400" w:left="960"/>
        <w:rPr>
          <w:rFonts w:ascii="Arial" w:hAnsi="Arial" w:cs="Arial"/>
        </w:rPr>
      </w:pPr>
      <w:r w:rsidRPr="000E6F5D">
        <w:rPr>
          <w:rFonts w:ascii="Arial" w:hAnsi="Arial" w:cs="Arial"/>
        </w:rPr>
        <w:t>AVG(total_vaccinations) AS avg_vaccinations</w:t>
      </w:r>
    </w:p>
    <w:p w14:paraId="0A9BA431" w14:textId="77777777" w:rsidR="002678EC" w:rsidRPr="000E6F5D" w:rsidRDefault="002678EC" w:rsidP="002678EC">
      <w:pPr>
        <w:pStyle w:val="Web"/>
        <w:spacing w:before="0" w:beforeAutospacing="0" w:after="0" w:afterAutospacing="0"/>
        <w:ind w:leftChars="200" w:left="480"/>
        <w:rPr>
          <w:rFonts w:ascii="Arial" w:hAnsi="Arial" w:cs="Arial"/>
        </w:rPr>
      </w:pPr>
      <w:r w:rsidRPr="000E6F5D">
        <w:rPr>
          <w:rFonts w:ascii="Arial" w:hAnsi="Arial" w:cs="Arial"/>
        </w:rPr>
        <w:t xml:space="preserve">FROM </w:t>
      </w:r>
    </w:p>
    <w:p w14:paraId="04DE863C" w14:textId="45B19D02" w:rsidR="002678EC" w:rsidRPr="000E6F5D" w:rsidRDefault="002678EC" w:rsidP="002678EC">
      <w:pPr>
        <w:pStyle w:val="Web"/>
        <w:spacing w:before="0" w:beforeAutospacing="0" w:after="0" w:afterAutospacing="0"/>
        <w:ind w:leftChars="300" w:left="720"/>
        <w:rPr>
          <w:rFonts w:ascii="Arial" w:hAnsi="Arial" w:cs="Arial"/>
        </w:rPr>
      </w:pPr>
      <w:r w:rsidRPr="000E6F5D">
        <w:rPr>
          <w:rFonts w:ascii="Arial" w:hAnsi="Arial" w:cs="Arial"/>
        </w:rPr>
        <w:t>(SELECT --Get sum of each month first, then calculate avg</w:t>
      </w:r>
    </w:p>
    <w:p w14:paraId="67D05934" w14:textId="77777777" w:rsidR="002678EC" w:rsidRPr="000E6F5D" w:rsidRDefault="002678EC" w:rsidP="002678EC">
      <w:pPr>
        <w:pStyle w:val="Web"/>
        <w:spacing w:before="0" w:beforeAutospacing="0" w:after="0" w:afterAutospacing="0"/>
        <w:ind w:leftChars="500" w:left="1200"/>
        <w:rPr>
          <w:rFonts w:ascii="Arial" w:hAnsi="Arial" w:cs="Arial"/>
        </w:rPr>
      </w:pPr>
      <w:r w:rsidRPr="000E6F5D">
        <w:rPr>
          <w:rFonts w:ascii="Arial" w:hAnsi="Arial" w:cs="Arial"/>
        </w:rPr>
        <w:t>iso_code,</w:t>
      </w:r>
    </w:p>
    <w:p w14:paraId="3EFAFC94" w14:textId="77777777" w:rsidR="002678EC" w:rsidRPr="000E6F5D" w:rsidRDefault="002678EC" w:rsidP="002678EC">
      <w:pPr>
        <w:pStyle w:val="Web"/>
        <w:spacing w:before="0" w:beforeAutospacing="0" w:after="0" w:afterAutospacing="0"/>
        <w:ind w:leftChars="500" w:left="1200"/>
        <w:rPr>
          <w:rFonts w:ascii="Arial" w:hAnsi="Arial" w:cs="Arial"/>
        </w:rPr>
      </w:pPr>
      <w:r w:rsidRPr="000E6F5D">
        <w:rPr>
          <w:rFonts w:ascii="Arial" w:hAnsi="Arial" w:cs="Arial"/>
        </w:rPr>
        <w:t>strftime('%Y-%m', date) AS month,</w:t>
      </w:r>
    </w:p>
    <w:p w14:paraId="3DB887B1" w14:textId="77777777" w:rsidR="002678EC" w:rsidRPr="000E6F5D" w:rsidRDefault="002678EC" w:rsidP="002678EC">
      <w:pPr>
        <w:pStyle w:val="Web"/>
        <w:spacing w:before="0" w:beforeAutospacing="0" w:after="0" w:afterAutospacing="0"/>
        <w:ind w:leftChars="500" w:left="1200"/>
        <w:rPr>
          <w:rFonts w:ascii="Arial" w:hAnsi="Arial" w:cs="Arial"/>
        </w:rPr>
      </w:pPr>
      <w:r w:rsidRPr="000E6F5D">
        <w:rPr>
          <w:rFonts w:ascii="Arial" w:hAnsi="Arial" w:cs="Arial"/>
        </w:rPr>
        <w:lastRenderedPageBreak/>
        <w:t>SUM(daily_vaccinations) AS total_vaccinations</w:t>
      </w:r>
    </w:p>
    <w:p w14:paraId="6B3A678A" w14:textId="77777777" w:rsidR="002678EC" w:rsidRPr="000E6F5D" w:rsidRDefault="002678EC" w:rsidP="002678EC">
      <w:pPr>
        <w:pStyle w:val="Web"/>
        <w:spacing w:before="0" w:beforeAutospacing="0" w:after="0" w:afterAutospacing="0"/>
        <w:ind w:leftChars="300" w:left="720"/>
        <w:rPr>
          <w:rFonts w:ascii="Arial" w:hAnsi="Arial" w:cs="Arial"/>
        </w:rPr>
      </w:pPr>
      <w:r w:rsidRPr="000E6F5D">
        <w:rPr>
          <w:rFonts w:ascii="Arial" w:hAnsi="Arial" w:cs="Arial"/>
        </w:rPr>
        <w:t xml:space="preserve">FROM </w:t>
      </w:r>
    </w:p>
    <w:p w14:paraId="3AA31BF5" w14:textId="77777777" w:rsidR="002678EC" w:rsidRPr="000E6F5D" w:rsidRDefault="002678EC" w:rsidP="002678EC">
      <w:pPr>
        <w:pStyle w:val="Web"/>
        <w:spacing w:before="0" w:beforeAutospacing="0" w:after="0" w:afterAutospacing="0"/>
        <w:ind w:leftChars="500" w:left="1200" w:firstLine="240"/>
        <w:rPr>
          <w:rFonts w:ascii="Arial" w:hAnsi="Arial" w:cs="Arial"/>
        </w:rPr>
      </w:pPr>
      <w:r w:rsidRPr="000E6F5D">
        <w:rPr>
          <w:rFonts w:ascii="Arial" w:hAnsi="Arial" w:cs="Arial"/>
        </w:rPr>
        <w:t>Daily_Records</w:t>
      </w:r>
    </w:p>
    <w:p w14:paraId="1E746564" w14:textId="77777777" w:rsidR="002678EC" w:rsidRPr="000E6F5D" w:rsidRDefault="002678EC" w:rsidP="002678EC">
      <w:pPr>
        <w:pStyle w:val="Web"/>
        <w:spacing w:before="0" w:beforeAutospacing="0" w:after="0" w:afterAutospacing="0"/>
        <w:ind w:leftChars="300" w:left="720"/>
        <w:rPr>
          <w:rFonts w:ascii="Arial" w:hAnsi="Arial" w:cs="Arial"/>
        </w:rPr>
      </w:pPr>
      <w:r w:rsidRPr="000E6F5D">
        <w:rPr>
          <w:rFonts w:ascii="Arial" w:hAnsi="Arial" w:cs="Arial"/>
        </w:rPr>
        <w:t xml:space="preserve">GROUP BY </w:t>
      </w:r>
    </w:p>
    <w:p w14:paraId="72626991" w14:textId="77777777" w:rsidR="002678EC" w:rsidRPr="000E6F5D" w:rsidRDefault="002678EC" w:rsidP="002678EC">
      <w:pPr>
        <w:pStyle w:val="Web"/>
        <w:spacing w:before="0" w:beforeAutospacing="0" w:after="0" w:afterAutospacing="0"/>
        <w:ind w:leftChars="500" w:left="1200"/>
        <w:rPr>
          <w:rFonts w:ascii="Arial" w:hAnsi="Arial" w:cs="Arial"/>
        </w:rPr>
      </w:pPr>
      <w:r w:rsidRPr="000E6F5D">
        <w:rPr>
          <w:rFonts w:ascii="Arial" w:hAnsi="Arial" w:cs="Arial"/>
        </w:rPr>
        <w:t xml:space="preserve">iso_code, </w:t>
      </w:r>
    </w:p>
    <w:p w14:paraId="4478E160" w14:textId="77777777" w:rsidR="002678EC" w:rsidRPr="000E6F5D" w:rsidRDefault="002678EC" w:rsidP="002678EC">
      <w:pPr>
        <w:pStyle w:val="Web"/>
        <w:spacing w:before="0" w:beforeAutospacing="0" w:after="0" w:afterAutospacing="0"/>
        <w:ind w:leftChars="500" w:left="1200"/>
        <w:rPr>
          <w:rFonts w:ascii="Arial" w:hAnsi="Arial" w:cs="Arial"/>
        </w:rPr>
      </w:pPr>
      <w:r w:rsidRPr="000E6F5D">
        <w:rPr>
          <w:rFonts w:ascii="Arial" w:hAnsi="Arial" w:cs="Arial"/>
        </w:rPr>
        <w:t>strftime('%Y-%m', date)</w:t>
      </w:r>
    </w:p>
    <w:p w14:paraId="6C6B09E5" w14:textId="77777777" w:rsidR="002678EC" w:rsidRPr="000E6F5D" w:rsidRDefault="002678EC" w:rsidP="002678EC">
      <w:pPr>
        <w:pStyle w:val="Web"/>
        <w:spacing w:before="0" w:beforeAutospacing="0" w:after="0" w:afterAutospacing="0"/>
        <w:ind w:leftChars="300" w:left="720"/>
        <w:rPr>
          <w:rFonts w:ascii="Arial" w:hAnsi="Arial" w:cs="Arial"/>
        </w:rPr>
      </w:pPr>
      <w:r w:rsidRPr="000E6F5D">
        <w:rPr>
          <w:rFonts w:ascii="Arial" w:hAnsi="Arial" w:cs="Arial"/>
        </w:rPr>
        <w:t>) AS Monthly_Cumulative</w:t>
      </w:r>
    </w:p>
    <w:p w14:paraId="61679737" w14:textId="77777777" w:rsidR="002678EC" w:rsidRPr="000E6F5D" w:rsidRDefault="002678EC" w:rsidP="002678EC">
      <w:pPr>
        <w:pStyle w:val="Web"/>
        <w:spacing w:before="0" w:beforeAutospacing="0" w:after="0" w:afterAutospacing="0"/>
        <w:ind w:leftChars="200" w:left="480"/>
        <w:rPr>
          <w:rFonts w:ascii="Arial" w:hAnsi="Arial" w:cs="Arial"/>
        </w:rPr>
      </w:pPr>
      <w:r w:rsidRPr="000E6F5D">
        <w:rPr>
          <w:rFonts w:ascii="Arial" w:hAnsi="Arial" w:cs="Arial"/>
        </w:rPr>
        <w:t>GROUP BY month</w:t>
      </w:r>
    </w:p>
    <w:p w14:paraId="5E2110F0" w14:textId="77777777" w:rsidR="002678EC" w:rsidRPr="000E6F5D" w:rsidRDefault="002678EC" w:rsidP="002678EC">
      <w:pPr>
        <w:pStyle w:val="Web"/>
        <w:spacing w:before="0" w:beforeAutospacing="0" w:after="0" w:afterAutospacing="0"/>
        <w:ind w:leftChars="200" w:left="480"/>
        <w:rPr>
          <w:rFonts w:ascii="Arial" w:hAnsi="Arial" w:cs="Arial"/>
        </w:rPr>
      </w:pPr>
      <w:r w:rsidRPr="000E6F5D">
        <w:rPr>
          <w:rFonts w:ascii="Arial" w:hAnsi="Arial" w:cs="Arial"/>
        </w:rPr>
        <w:t>) AS ma</w:t>
      </w:r>
    </w:p>
    <w:p w14:paraId="003885CF" w14:textId="49E139D5" w:rsidR="002678EC" w:rsidRPr="000E6F5D" w:rsidRDefault="002678EC" w:rsidP="002678EC">
      <w:pPr>
        <w:pStyle w:val="Web"/>
        <w:spacing w:before="0" w:beforeAutospacing="0" w:after="0" w:afterAutospacing="0"/>
        <w:ind w:leftChars="200" w:left="480"/>
        <w:rPr>
          <w:rFonts w:ascii="Arial" w:hAnsi="Arial" w:cs="Arial"/>
        </w:rPr>
      </w:pPr>
      <w:r w:rsidRPr="000E6F5D">
        <w:rPr>
          <w:rFonts w:ascii="Arial" w:hAnsi="Arial" w:cs="Arial"/>
        </w:rPr>
        <w:t>ON mc.month = ma.month</w:t>
      </w:r>
    </w:p>
    <w:p w14:paraId="1371FB38" w14:textId="77777777" w:rsidR="002678EC" w:rsidRPr="000E6F5D" w:rsidRDefault="002678EC" w:rsidP="002678EC">
      <w:pPr>
        <w:pStyle w:val="Web"/>
        <w:spacing w:before="0" w:beforeAutospacing="0" w:after="0" w:afterAutospacing="0"/>
        <w:rPr>
          <w:rFonts w:ascii="Arial" w:hAnsi="Arial" w:cs="Arial"/>
        </w:rPr>
      </w:pPr>
      <w:r w:rsidRPr="000E6F5D">
        <w:rPr>
          <w:rFonts w:ascii="Arial" w:hAnsi="Arial" w:cs="Arial"/>
        </w:rPr>
        <w:t xml:space="preserve">JOIN </w:t>
      </w:r>
    </w:p>
    <w:p w14:paraId="16BF3C7C" w14:textId="77777777" w:rsidR="002678EC" w:rsidRPr="000E6F5D" w:rsidRDefault="002678EC" w:rsidP="002678EC">
      <w:pPr>
        <w:pStyle w:val="Web"/>
        <w:spacing w:before="0" w:beforeAutospacing="0" w:after="0" w:afterAutospacing="0"/>
        <w:ind w:firstLine="480"/>
        <w:rPr>
          <w:rFonts w:ascii="Arial" w:hAnsi="Arial" w:cs="Arial"/>
        </w:rPr>
      </w:pPr>
      <w:r w:rsidRPr="000E6F5D">
        <w:rPr>
          <w:rFonts w:ascii="Arial" w:hAnsi="Arial" w:cs="Arial"/>
        </w:rPr>
        <w:t>Locations loc -- to get iso_code corresponding lecation_name</w:t>
      </w:r>
    </w:p>
    <w:p w14:paraId="6A2C4C0B" w14:textId="1BEBE86A" w:rsidR="002678EC" w:rsidRPr="000E6F5D" w:rsidRDefault="00B9150A" w:rsidP="002678EC">
      <w:pPr>
        <w:pStyle w:val="Web"/>
        <w:spacing w:before="0" w:beforeAutospacing="0" w:after="0" w:afterAutospacing="0"/>
        <w:ind w:firstLine="480"/>
        <w:rPr>
          <w:rFonts w:ascii="Arial" w:hAnsi="Arial" w:cs="Arial"/>
        </w:rPr>
      </w:pPr>
      <w:r>
        <w:rPr>
          <w:rFonts w:ascii="Arial" w:hAnsi="Arial" w:cs="Arial"/>
          <w:noProof/>
          <w14:ligatures w14:val="standardContextual"/>
        </w:rPr>
        <w:drawing>
          <wp:anchor distT="0" distB="0" distL="114300" distR="114300" simplePos="0" relativeHeight="251668480" behindDoc="0" locked="0" layoutInCell="1" allowOverlap="1" wp14:anchorId="0B0BA435" wp14:editId="01C711CF">
            <wp:simplePos x="0" y="0"/>
            <wp:positionH relativeFrom="column">
              <wp:posOffset>3999052</wp:posOffset>
            </wp:positionH>
            <wp:positionV relativeFrom="paragraph">
              <wp:posOffset>115192</wp:posOffset>
            </wp:positionV>
            <wp:extent cx="5821905" cy="3778699"/>
            <wp:effectExtent l="0" t="0" r="0" b="6350"/>
            <wp:wrapSquare wrapText="bothSides"/>
            <wp:docPr id="2033608314"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08314" name="圖片 2033608314"/>
                    <pic:cNvPicPr/>
                  </pic:nvPicPr>
                  <pic:blipFill>
                    <a:blip r:embed="rId7">
                      <a:extLst>
                        <a:ext uri="{28A0092B-C50C-407E-A947-70E740481C1C}">
                          <a14:useLocalDpi xmlns:a14="http://schemas.microsoft.com/office/drawing/2010/main" val="0"/>
                        </a:ext>
                      </a:extLst>
                    </a:blip>
                    <a:stretch>
                      <a:fillRect/>
                    </a:stretch>
                  </pic:blipFill>
                  <pic:spPr>
                    <a:xfrm>
                      <a:off x="0" y="0"/>
                      <a:ext cx="5823289" cy="3779597"/>
                    </a:xfrm>
                    <a:prstGeom prst="rect">
                      <a:avLst/>
                    </a:prstGeom>
                  </pic:spPr>
                </pic:pic>
              </a:graphicData>
            </a:graphic>
            <wp14:sizeRelH relativeFrom="page">
              <wp14:pctWidth>0</wp14:pctWidth>
            </wp14:sizeRelH>
            <wp14:sizeRelV relativeFrom="page">
              <wp14:pctHeight>0</wp14:pctHeight>
            </wp14:sizeRelV>
          </wp:anchor>
        </w:drawing>
      </w:r>
      <w:r w:rsidR="002678EC" w:rsidRPr="000E6F5D">
        <w:rPr>
          <w:rFonts w:ascii="Arial" w:hAnsi="Arial" w:cs="Arial"/>
        </w:rPr>
        <w:t>ON mc.iso_code = loc.iso_code</w:t>
      </w:r>
    </w:p>
    <w:p w14:paraId="406E4246" w14:textId="34F0FB78" w:rsidR="002678EC" w:rsidRPr="000E6F5D" w:rsidRDefault="002678EC" w:rsidP="002678EC">
      <w:pPr>
        <w:pStyle w:val="Web"/>
        <w:spacing w:before="0" w:beforeAutospacing="0" w:after="0" w:afterAutospacing="0"/>
        <w:rPr>
          <w:rFonts w:ascii="Arial" w:hAnsi="Arial" w:cs="Arial"/>
        </w:rPr>
      </w:pPr>
      <w:r w:rsidRPr="000E6F5D">
        <w:rPr>
          <w:rFonts w:ascii="Arial" w:hAnsi="Arial" w:cs="Arial"/>
        </w:rPr>
        <w:t xml:space="preserve">WHERE </w:t>
      </w:r>
    </w:p>
    <w:p w14:paraId="60F15011" w14:textId="77777777" w:rsidR="002678EC" w:rsidRPr="000E6F5D" w:rsidRDefault="002678EC" w:rsidP="002678EC">
      <w:pPr>
        <w:pStyle w:val="Web"/>
        <w:spacing w:before="0" w:beforeAutospacing="0" w:after="0" w:afterAutospacing="0"/>
        <w:ind w:firstLine="480"/>
        <w:rPr>
          <w:rFonts w:ascii="Arial" w:hAnsi="Arial" w:cs="Arial"/>
        </w:rPr>
      </w:pPr>
      <w:r w:rsidRPr="000E6F5D">
        <w:rPr>
          <w:rFonts w:ascii="Arial" w:hAnsi="Arial" w:cs="Arial"/>
        </w:rPr>
        <w:t>mc.total_vaccinations &gt; ma.avg_vaccinations</w:t>
      </w:r>
    </w:p>
    <w:p w14:paraId="249997CF" w14:textId="3EDFBE9B" w:rsidR="002678EC" w:rsidRPr="000E6F5D" w:rsidRDefault="002678EC" w:rsidP="002678EC">
      <w:pPr>
        <w:pStyle w:val="Web"/>
        <w:spacing w:before="0" w:beforeAutospacing="0" w:after="0" w:afterAutospacing="0"/>
        <w:rPr>
          <w:rFonts w:ascii="Arial" w:hAnsi="Arial" w:cs="Arial"/>
        </w:rPr>
      </w:pPr>
      <w:r w:rsidRPr="000E6F5D">
        <w:rPr>
          <w:rFonts w:ascii="Arial" w:hAnsi="Arial" w:cs="Arial"/>
        </w:rPr>
        <w:t xml:space="preserve">ORDER BY </w:t>
      </w:r>
    </w:p>
    <w:p w14:paraId="56F52787" w14:textId="7BC18068" w:rsidR="008423F0" w:rsidRPr="000E6F5D" w:rsidRDefault="002678EC" w:rsidP="002678EC">
      <w:pPr>
        <w:ind w:firstLine="480"/>
        <w:rPr>
          <w:rFonts w:ascii="Arial" w:hAnsi="Arial" w:cs="Arial"/>
        </w:rPr>
      </w:pPr>
      <w:r w:rsidRPr="000E6F5D">
        <w:rPr>
          <w:rFonts w:ascii="Arial" w:hAnsi="Arial" w:cs="Arial"/>
        </w:rPr>
        <w:t>mc.month, loc.location_name;</w:t>
      </w:r>
    </w:p>
    <w:p w14:paraId="03170E7D" w14:textId="2031FFD3" w:rsidR="001E0AB4" w:rsidRPr="000E6F5D" w:rsidRDefault="001E0AB4" w:rsidP="001E0AB4">
      <w:pPr>
        <w:rPr>
          <w:rFonts w:ascii="Arial" w:hAnsi="Arial" w:cs="Arial"/>
        </w:rPr>
      </w:pPr>
    </w:p>
    <w:p w14:paraId="0BCFCDB7" w14:textId="742534DC" w:rsidR="00030B85" w:rsidRDefault="001E0AB4" w:rsidP="001F57EA">
      <w:pPr>
        <w:tabs>
          <w:tab w:val="left" w:pos="6000"/>
        </w:tabs>
        <w:rPr>
          <w:rFonts w:ascii="Arial" w:hAnsi="Arial" w:cs="Arial" w:hint="eastAsia"/>
        </w:rPr>
      </w:pPr>
      <w:r w:rsidRPr="000E6F5D">
        <w:rPr>
          <w:rFonts w:ascii="Arial" w:hAnsi="Arial" w:cs="Arial"/>
        </w:rPr>
        <w:tab/>
      </w:r>
    </w:p>
    <w:p w14:paraId="11417C48" w14:textId="77777777" w:rsidR="00030B85" w:rsidRDefault="00030B85" w:rsidP="001E0AB4">
      <w:pPr>
        <w:tabs>
          <w:tab w:val="left" w:pos="6125"/>
        </w:tabs>
        <w:rPr>
          <w:rFonts w:ascii="Arial" w:hAnsi="Arial" w:cs="Arial"/>
        </w:rPr>
      </w:pPr>
    </w:p>
    <w:p w14:paraId="5A204747" w14:textId="77777777" w:rsidR="00030B85" w:rsidRDefault="00030B85" w:rsidP="001E0AB4">
      <w:pPr>
        <w:tabs>
          <w:tab w:val="left" w:pos="6125"/>
        </w:tabs>
        <w:rPr>
          <w:rFonts w:ascii="Arial" w:hAnsi="Arial" w:cs="Arial"/>
        </w:rPr>
      </w:pPr>
    </w:p>
    <w:p w14:paraId="02EF5EA5" w14:textId="1CB15DB5" w:rsidR="00030B85" w:rsidRPr="000E6F5D" w:rsidRDefault="003A2FC9" w:rsidP="001E0AB4">
      <w:pPr>
        <w:tabs>
          <w:tab w:val="left" w:pos="6125"/>
        </w:tabs>
        <w:rPr>
          <w:rFonts w:ascii="Arial" w:hAnsi="Arial" w:cs="Arial" w:hint="eastAsia"/>
        </w:rPr>
      </w:pPr>
      <w:r>
        <w:rPr>
          <w:rFonts w:ascii="Arial" w:hAnsi="Arial" w:cs="Arial" w:hint="eastAsia"/>
          <w:noProof/>
          <w14:ligatures w14:val="standardContextual"/>
        </w:rPr>
        <w:lastRenderedPageBreak/>
        <w:drawing>
          <wp:anchor distT="0" distB="0" distL="114300" distR="114300" simplePos="0" relativeHeight="251663360" behindDoc="0" locked="0" layoutInCell="1" allowOverlap="1" wp14:anchorId="256EF0A0" wp14:editId="5B64B1BC">
            <wp:simplePos x="0" y="0"/>
            <wp:positionH relativeFrom="column">
              <wp:posOffset>4785810</wp:posOffset>
            </wp:positionH>
            <wp:positionV relativeFrom="paragraph">
              <wp:posOffset>554</wp:posOffset>
            </wp:positionV>
            <wp:extent cx="5175948" cy="5997727"/>
            <wp:effectExtent l="0" t="0" r="5715" b="0"/>
            <wp:wrapSquare wrapText="bothSides"/>
            <wp:docPr id="1647600682" name="圖片 2" descr="一張含有 文字, 螢幕擷取畫面, 繪圖,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00682" name="圖片 2" descr="一張含有 文字, 螢幕擷取畫面, 繪圖, 行 的圖片&#10;&#10;自動產生的描述"/>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75948" cy="5997727"/>
                    </a:xfrm>
                    <a:prstGeom prst="rect">
                      <a:avLst/>
                    </a:prstGeom>
                  </pic:spPr>
                </pic:pic>
              </a:graphicData>
            </a:graphic>
            <wp14:sizeRelH relativeFrom="page">
              <wp14:pctWidth>0</wp14:pctWidth>
            </wp14:sizeRelH>
            <wp14:sizeRelV relativeFrom="page">
              <wp14:pctHeight>0</wp14:pctHeight>
            </wp14:sizeRelV>
          </wp:anchor>
        </w:drawing>
      </w:r>
      <w:r w:rsidRPr="003A2FC9">
        <w:rPr>
          <w:rFonts w:ascii="Arial" w:hAnsi="Arial" w:cs="Arial"/>
        </w:rPr>
        <w:t>Th</w:t>
      </w:r>
      <w:r>
        <w:rPr>
          <w:rFonts w:ascii="Arial" w:hAnsi="Arial" w:cs="Arial" w:hint="eastAsia"/>
        </w:rPr>
        <w:t>is chart shows</w:t>
      </w:r>
      <w:r w:rsidRPr="003A2FC9">
        <w:rPr>
          <w:rFonts w:ascii="Arial" w:hAnsi="Arial" w:cs="Arial"/>
        </w:rPr>
        <w:t xml:space="preserve"> the number of times each region exceeded the average monthly doses administered between December 2020 and May 2024. Since the data is based on monthly cumulative doses, not the vaccination rate, countries with larger populations or special policies are </w:t>
      </w:r>
      <w:r>
        <w:rPr>
          <w:rFonts w:ascii="Arial" w:hAnsi="Arial" w:cs="Arial" w:hint="eastAsia"/>
        </w:rPr>
        <w:t>likelier</w:t>
      </w:r>
      <w:r w:rsidRPr="003A2FC9">
        <w:rPr>
          <w:rFonts w:ascii="Arial" w:hAnsi="Arial" w:cs="Arial"/>
        </w:rPr>
        <w:t xml:space="preserve"> to have higher absolute numbers above the average. However, it is noteworthy that countries with large populations, such as the USA</w:t>
      </w:r>
      <w:r>
        <w:rPr>
          <w:rFonts w:ascii="Arial" w:hAnsi="Arial" w:cs="Arial" w:hint="eastAsia"/>
        </w:rPr>
        <w:t>,</w:t>
      </w:r>
      <w:r w:rsidRPr="003A2FC9">
        <w:rPr>
          <w:rFonts w:ascii="Arial" w:hAnsi="Arial" w:cs="Arial"/>
        </w:rPr>
        <w:t xml:space="preserve"> India</w:t>
      </w:r>
      <w:r>
        <w:rPr>
          <w:rFonts w:ascii="Arial" w:hAnsi="Arial" w:cs="Arial" w:hint="eastAsia"/>
        </w:rPr>
        <w:t>, or China</w:t>
      </w:r>
      <w:r w:rsidRPr="003A2FC9">
        <w:rPr>
          <w:rFonts w:ascii="Arial" w:hAnsi="Arial" w:cs="Arial"/>
        </w:rPr>
        <w:t xml:space="preserve">, do not have many instances of exceeding the average. Instead, countries like Afghanistan (AFG), Uruguay (URY), and Costa Rica (CRI), which are not </w:t>
      </w:r>
      <w:r>
        <w:rPr>
          <w:rFonts w:ascii="Arial" w:hAnsi="Arial" w:cs="Arial" w:hint="eastAsia"/>
        </w:rPr>
        <w:t xml:space="preserve">recognized as </w:t>
      </w:r>
      <w:r w:rsidRPr="003A2FC9">
        <w:rPr>
          <w:rFonts w:ascii="Arial" w:hAnsi="Arial" w:cs="Arial"/>
        </w:rPr>
        <w:t xml:space="preserve">highly developed, show higher </w:t>
      </w:r>
      <w:r>
        <w:rPr>
          <w:rFonts w:ascii="Arial" w:hAnsi="Arial" w:cs="Arial" w:hint="eastAsia"/>
        </w:rPr>
        <w:t xml:space="preserve">times exceeded the average administered </w:t>
      </w:r>
      <w:r w:rsidRPr="003A2FC9">
        <w:rPr>
          <w:rFonts w:ascii="Arial" w:hAnsi="Arial" w:cs="Arial"/>
        </w:rPr>
        <w:t>vaccination doses.</w:t>
      </w:r>
    </w:p>
    <w:p w14:paraId="5DEBE7B9" w14:textId="77777777" w:rsidR="003A2FC9" w:rsidRDefault="003A2FC9" w:rsidP="001E0AB4">
      <w:pPr>
        <w:tabs>
          <w:tab w:val="left" w:pos="6125"/>
        </w:tabs>
        <w:rPr>
          <w:rFonts w:ascii="Arial" w:hAnsi="Arial" w:cs="Arial"/>
        </w:rPr>
      </w:pPr>
    </w:p>
    <w:p w14:paraId="3FE2BE36" w14:textId="7FB38E0B" w:rsidR="003A2FC9" w:rsidRDefault="003A2FC9" w:rsidP="001E0AB4">
      <w:pPr>
        <w:tabs>
          <w:tab w:val="left" w:pos="6125"/>
        </w:tabs>
        <w:rPr>
          <w:rFonts w:ascii="Arial" w:hAnsi="Arial" w:cs="Arial"/>
        </w:rPr>
      </w:pPr>
    </w:p>
    <w:p w14:paraId="5FB02AF5" w14:textId="2882A383" w:rsidR="003A2FC9" w:rsidRDefault="003A2FC9" w:rsidP="001E0AB4">
      <w:pPr>
        <w:tabs>
          <w:tab w:val="left" w:pos="6125"/>
        </w:tabs>
        <w:rPr>
          <w:rFonts w:ascii="Arial" w:hAnsi="Arial" w:cs="Arial"/>
        </w:rPr>
      </w:pPr>
    </w:p>
    <w:p w14:paraId="60C718C6" w14:textId="25274A2E" w:rsidR="003A2FC9" w:rsidRDefault="003A2FC9" w:rsidP="001E0AB4">
      <w:pPr>
        <w:tabs>
          <w:tab w:val="left" w:pos="6125"/>
        </w:tabs>
        <w:rPr>
          <w:rFonts w:ascii="Arial" w:hAnsi="Arial" w:cs="Arial"/>
        </w:rPr>
      </w:pPr>
    </w:p>
    <w:p w14:paraId="38AA2159" w14:textId="7308361B" w:rsidR="001E0AB4" w:rsidRPr="000E6F5D" w:rsidRDefault="001E0AB4" w:rsidP="001E0AB4">
      <w:pPr>
        <w:tabs>
          <w:tab w:val="left" w:pos="6125"/>
        </w:tabs>
        <w:rPr>
          <w:rFonts w:ascii="Arial" w:hAnsi="Arial" w:cs="Arial"/>
        </w:rPr>
      </w:pPr>
    </w:p>
    <w:p w14:paraId="0A8B867C" w14:textId="1760568E" w:rsidR="001E0AB4" w:rsidRPr="000E6F5D" w:rsidRDefault="001E0AB4">
      <w:pPr>
        <w:spacing w:after="160" w:line="278" w:lineRule="auto"/>
        <w:rPr>
          <w:rFonts w:ascii="Arial" w:hAnsi="Arial" w:cs="Arial"/>
        </w:rPr>
      </w:pPr>
      <w:r w:rsidRPr="000E6F5D">
        <w:rPr>
          <w:rFonts w:ascii="Arial" w:hAnsi="Arial" w:cs="Arial"/>
        </w:rPr>
        <w:br w:type="page"/>
      </w:r>
    </w:p>
    <w:p w14:paraId="5C32952A" w14:textId="72BE2908" w:rsidR="001E0AB4" w:rsidRPr="000E6F5D" w:rsidRDefault="000E6F5D" w:rsidP="001E0AB4">
      <w:pPr>
        <w:tabs>
          <w:tab w:val="left" w:pos="6125"/>
        </w:tabs>
        <w:rPr>
          <w:rFonts w:ascii="Arial" w:hAnsi="Arial" w:cs="Arial"/>
          <w:b/>
          <w:bCs/>
        </w:rPr>
      </w:pPr>
      <w:r w:rsidRPr="000E6F5D">
        <w:rPr>
          <w:rFonts w:ascii="Arial" w:hAnsi="Arial" w:cs="Arial"/>
          <w:b/>
          <w:bCs/>
          <w:noProof/>
          <w14:ligatures w14:val="standardContextual"/>
        </w:rPr>
        <w:lastRenderedPageBreak/>
        <w:drawing>
          <wp:anchor distT="0" distB="0" distL="114300" distR="114300" simplePos="0" relativeHeight="251658240" behindDoc="0" locked="0" layoutInCell="1" allowOverlap="1" wp14:anchorId="2F440694" wp14:editId="12C70B00">
            <wp:simplePos x="0" y="0"/>
            <wp:positionH relativeFrom="column">
              <wp:posOffset>5560719</wp:posOffset>
            </wp:positionH>
            <wp:positionV relativeFrom="paragraph">
              <wp:posOffset>185</wp:posOffset>
            </wp:positionV>
            <wp:extent cx="4236335" cy="3270462"/>
            <wp:effectExtent l="0" t="0" r="5715" b="6350"/>
            <wp:wrapSquare wrapText="bothSides"/>
            <wp:docPr id="1853469362" name="圖片 4" descr="一張含有 文字, 軟體, 多媒體軟體,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69362" name="圖片 4" descr="一張含有 文字, 軟體, 多媒體軟體, 螢幕擷取畫面 的圖片&#10;&#10;自動產生的描述"/>
                    <pic:cNvPicPr/>
                  </pic:nvPicPr>
                  <pic:blipFill rotWithShape="1">
                    <a:blip r:embed="rId9">
                      <a:extLst>
                        <a:ext uri="{28A0092B-C50C-407E-A947-70E740481C1C}">
                          <a14:useLocalDpi xmlns:a14="http://schemas.microsoft.com/office/drawing/2010/main" val="0"/>
                        </a:ext>
                      </a:extLst>
                    </a:blip>
                    <a:srcRect r="51125"/>
                    <a:stretch/>
                  </pic:blipFill>
                  <pic:spPr bwMode="auto">
                    <a:xfrm>
                      <a:off x="0" y="0"/>
                      <a:ext cx="4236335" cy="32704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E0AB4" w:rsidRPr="000E6F5D">
        <w:rPr>
          <w:rFonts w:ascii="Arial" w:hAnsi="Arial" w:cs="Arial"/>
          <w:b/>
          <w:bCs/>
        </w:rPr>
        <w:t>4.3</w:t>
      </w:r>
    </w:p>
    <w:p w14:paraId="5C7921E3" w14:textId="0AD5969D" w:rsidR="00BE5192" w:rsidRPr="000E6F5D" w:rsidRDefault="00BE5192" w:rsidP="00BE5192">
      <w:pPr>
        <w:pStyle w:val="Web"/>
        <w:spacing w:before="0" w:beforeAutospacing="0" w:after="0" w:afterAutospacing="0"/>
        <w:rPr>
          <w:rFonts w:ascii="Arial" w:hAnsi="Arial" w:cs="Arial"/>
        </w:rPr>
      </w:pPr>
      <w:r w:rsidRPr="000E6F5D">
        <w:rPr>
          <w:rFonts w:ascii="Arial" w:hAnsi="Arial" w:cs="Arial"/>
        </w:rPr>
        <w:t>-- 4.3</w:t>
      </w:r>
    </w:p>
    <w:p w14:paraId="3F1FA874" w14:textId="0E2757D9" w:rsidR="00BE5192" w:rsidRPr="000E6F5D" w:rsidRDefault="00BE5192" w:rsidP="00BE5192">
      <w:pPr>
        <w:pStyle w:val="Web"/>
        <w:spacing w:before="0" w:beforeAutospacing="0" w:after="0" w:afterAutospacing="0"/>
        <w:rPr>
          <w:rFonts w:ascii="Arial" w:hAnsi="Arial" w:cs="Arial"/>
        </w:rPr>
      </w:pPr>
      <w:r w:rsidRPr="000E6F5D">
        <w:rPr>
          <w:rFonts w:ascii="Arial" w:hAnsi="Arial" w:cs="Arial"/>
        </w:rPr>
        <w:t>-- There are two ways to achieve this query, but the option’s information is more detailed.</w:t>
      </w:r>
    </w:p>
    <w:p w14:paraId="764E4B2E" w14:textId="2613CB9C" w:rsidR="00BE5192" w:rsidRPr="000E6F5D" w:rsidRDefault="00BE5192" w:rsidP="00BE5192">
      <w:pPr>
        <w:pStyle w:val="Web"/>
        <w:spacing w:before="0" w:beforeAutospacing="0" w:after="0" w:afterAutospacing="0"/>
        <w:rPr>
          <w:rFonts w:ascii="Arial" w:hAnsi="Arial" w:cs="Arial"/>
        </w:rPr>
      </w:pPr>
      <w:r w:rsidRPr="000E6F5D">
        <w:rPr>
          <w:rFonts w:ascii="Arial" w:hAnsi="Arial" w:cs="Arial"/>
        </w:rPr>
        <w:t>-- Option1</w:t>
      </w:r>
    </w:p>
    <w:p w14:paraId="2E15DB28" w14:textId="68F7AE1A" w:rsidR="00BE5192" w:rsidRPr="000E6F5D" w:rsidRDefault="00BE5192" w:rsidP="00BE5192">
      <w:pPr>
        <w:pStyle w:val="Web"/>
        <w:spacing w:before="0" w:beforeAutospacing="0" w:after="0" w:afterAutospacing="0"/>
        <w:rPr>
          <w:rFonts w:ascii="Arial" w:hAnsi="Arial" w:cs="Arial"/>
        </w:rPr>
      </w:pPr>
      <w:r w:rsidRPr="000E6F5D">
        <w:rPr>
          <w:rFonts w:ascii="Arial" w:hAnsi="Arial" w:cs="Arial"/>
        </w:rPr>
        <w:t xml:space="preserve">SELECT </w:t>
      </w:r>
    </w:p>
    <w:p w14:paraId="17855145" w14:textId="28116D8C" w:rsidR="00BE5192" w:rsidRPr="000E6F5D" w:rsidRDefault="00BE5192" w:rsidP="00BE5192">
      <w:pPr>
        <w:pStyle w:val="Web"/>
        <w:spacing w:before="0" w:beforeAutospacing="0" w:after="0" w:afterAutospacing="0"/>
        <w:ind w:leftChars="100" w:left="240"/>
        <w:rPr>
          <w:rFonts w:ascii="Arial" w:hAnsi="Arial" w:cs="Arial"/>
        </w:rPr>
      </w:pPr>
      <w:r w:rsidRPr="000E6F5D">
        <w:rPr>
          <w:rFonts w:ascii="Arial" w:hAnsi="Arial" w:cs="Arial"/>
        </w:rPr>
        <w:t xml:space="preserve">DISTINCT pv.Mname AS Vaccine_Type, </w:t>
      </w:r>
    </w:p>
    <w:p w14:paraId="708B7F55" w14:textId="069ACC12" w:rsidR="00BE5192" w:rsidRPr="000E6F5D" w:rsidRDefault="00BE5192" w:rsidP="00BE5192">
      <w:pPr>
        <w:pStyle w:val="Web"/>
        <w:spacing w:before="0" w:beforeAutospacing="0" w:after="0" w:afterAutospacing="0"/>
        <w:ind w:leftChars="100" w:left="240"/>
        <w:rPr>
          <w:rFonts w:ascii="Arial" w:hAnsi="Arial" w:cs="Arial"/>
        </w:rPr>
      </w:pPr>
      <w:r w:rsidRPr="000E6F5D">
        <w:rPr>
          <w:rFonts w:ascii="Arial" w:hAnsi="Arial" w:cs="Arial"/>
        </w:rPr>
        <w:t xml:space="preserve">loc.location_name AS Country </w:t>
      </w:r>
    </w:p>
    <w:p w14:paraId="32A0D3B8" w14:textId="7D87D573" w:rsidR="00BE5192" w:rsidRPr="000E6F5D" w:rsidRDefault="00BE5192" w:rsidP="00BE5192">
      <w:pPr>
        <w:pStyle w:val="Web"/>
        <w:spacing w:before="0" w:beforeAutospacing="0" w:after="0" w:afterAutospacing="0"/>
        <w:rPr>
          <w:rFonts w:ascii="Arial" w:hAnsi="Arial" w:cs="Arial"/>
        </w:rPr>
      </w:pPr>
      <w:r w:rsidRPr="000E6F5D">
        <w:rPr>
          <w:rFonts w:ascii="Arial" w:hAnsi="Arial" w:cs="Arial"/>
        </w:rPr>
        <w:t xml:space="preserve">FROM </w:t>
      </w:r>
    </w:p>
    <w:p w14:paraId="5EE70CA3" w14:textId="455910A5" w:rsidR="00BE5192" w:rsidRPr="000E6F5D" w:rsidRDefault="00BE5192" w:rsidP="00BE5192">
      <w:pPr>
        <w:pStyle w:val="Web"/>
        <w:spacing w:before="0" w:beforeAutospacing="0" w:after="0" w:afterAutospacing="0"/>
        <w:ind w:firstLine="480"/>
        <w:rPr>
          <w:rFonts w:ascii="Arial" w:hAnsi="Arial" w:cs="Arial"/>
        </w:rPr>
      </w:pPr>
      <w:r w:rsidRPr="000E6F5D">
        <w:rPr>
          <w:rFonts w:ascii="Arial" w:hAnsi="Arial" w:cs="Arial"/>
        </w:rPr>
        <w:t>Provides_Vaccines pv</w:t>
      </w:r>
    </w:p>
    <w:p w14:paraId="60DCBE67" w14:textId="47B3A1F1" w:rsidR="00BE5192" w:rsidRPr="000E6F5D" w:rsidRDefault="00BE5192" w:rsidP="00BE5192">
      <w:pPr>
        <w:pStyle w:val="Web"/>
        <w:spacing w:before="0" w:beforeAutospacing="0" w:after="0" w:afterAutospacing="0"/>
        <w:rPr>
          <w:rFonts w:ascii="Arial" w:hAnsi="Arial" w:cs="Arial"/>
        </w:rPr>
      </w:pPr>
      <w:r w:rsidRPr="000E6F5D">
        <w:rPr>
          <w:rFonts w:ascii="Arial" w:hAnsi="Arial" w:cs="Arial"/>
        </w:rPr>
        <w:t>JOIN Locations loc ON pv.iso_code = loc.iso_code -- Join ISO code to get the country name</w:t>
      </w:r>
    </w:p>
    <w:p w14:paraId="6F48E2F5" w14:textId="3CA33AB3" w:rsidR="00BE5192" w:rsidRPr="000E6F5D" w:rsidRDefault="00BE5192" w:rsidP="00BE5192">
      <w:pPr>
        <w:pStyle w:val="Web"/>
        <w:spacing w:before="0" w:beforeAutospacing="0" w:after="0" w:afterAutospacing="0"/>
        <w:rPr>
          <w:rFonts w:ascii="Arial" w:hAnsi="Arial" w:cs="Arial"/>
        </w:rPr>
      </w:pPr>
      <w:r w:rsidRPr="000E6F5D">
        <w:rPr>
          <w:rFonts w:ascii="Arial" w:hAnsi="Arial" w:cs="Arial"/>
        </w:rPr>
        <w:t>ORDER BY loc.location_name; -- Order by country name;</w:t>
      </w:r>
    </w:p>
    <w:p w14:paraId="5143255E" w14:textId="71DDA77C" w:rsidR="00BE5192" w:rsidRPr="000E6F5D" w:rsidRDefault="00BE5192" w:rsidP="00BE5192">
      <w:pPr>
        <w:pStyle w:val="Web"/>
        <w:spacing w:before="0" w:beforeAutospacing="0" w:after="0" w:afterAutospacing="0"/>
        <w:rPr>
          <w:rFonts w:ascii="Arial" w:hAnsi="Arial" w:cs="Arial"/>
        </w:rPr>
      </w:pPr>
    </w:p>
    <w:p w14:paraId="00C95564" w14:textId="5F6F2A38" w:rsidR="00BE5192" w:rsidRPr="000E6F5D" w:rsidRDefault="00440EB1" w:rsidP="00BE5192">
      <w:pPr>
        <w:pStyle w:val="Web"/>
        <w:spacing w:before="0" w:beforeAutospacing="0" w:after="0" w:afterAutospacing="0"/>
        <w:rPr>
          <w:rFonts w:ascii="Arial" w:hAnsi="Arial" w:cs="Arial"/>
        </w:rPr>
      </w:pPr>
      <w:r w:rsidRPr="000E6F5D">
        <w:rPr>
          <w:rFonts w:ascii="Arial" w:hAnsi="Arial" w:cs="Arial"/>
          <w:b/>
          <w:bCs/>
          <w:noProof/>
          <w14:ligatures w14:val="standardContextual"/>
        </w:rPr>
        <w:drawing>
          <wp:anchor distT="0" distB="0" distL="114300" distR="114300" simplePos="0" relativeHeight="251659264" behindDoc="0" locked="0" layoutInCell="1" allowOverlap="1" wp14:anchorId="04E8C687" wp14:editId="51B2E9D6">
            <wp:simplePos x="0" y="0"/>
            <wp:positionH relativeFrom="column">
              <wp:posOffset>5670887</wp:posOffset>
            </wp:positionH>
            <wp:positionV relativeFrom="paragraph">
              <wp:posOffset>219919</wp:posOffset>
            </wp:positionV>
            <wp:extent cx="4068445" cy="3136265"/>
            <wp:effectExtent l="0" t="0" r="0" b="635"/>
            <wp:wrapSquare wrapText="bothSides"/>
            <wp:docPr id="225406573" name="圖片 3" descr="一張含有 文字, 軟體, 多媒體軟體, 繪圖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06573" name="圖片 3" descr="一張含有 文字, 軟體, 多媒體軟體, 繪圖軟體 的圖片&#10;&#10;自動產生的描述"/>
                    <pic:cNvPicPr/>
                  </pic:nvPicPr>
                  <pic:blipFill rotWithShape="1">
                    <a:blip r:embed="rId10">
                      <a:extLst>
                        <a:ext uri="{28A0092B-C50C-407E-A947-70E740481C1C}">
                          <a14:useLocalDpi xmlns:a14="http://schemas.microsoft.com/office/drawing/2010/main" val="0"/>
                        </a:ext>
                      </a:extLst>
                    </a:blip>
                    <a:srcRect r="49923"/>
                    <a:stretch/>
                  </pic:blipFill>
                  <pic:spPr bwMode="auto">
                    <a:xfrm>
                      <a:off x="0" y="0"/>
                      <a:ext cx="4068445" cy="3136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5192" w:rsidRPr="000E6F5D">
        <w:rPr>
          <w:rFonts w:ascii="Arial" w:hAnsi="Arial" w:cs="Arial"/>
        </w:rPr>
        <w:t>--Option2</w:t>
      </w:r>
    </w:p>
    <w:p w14:paraId="5A37B4E2" w14:textId="7031E780" w:rsidR="00BE5192" w:rsidRPr="000E6F5D" w:rsidRDefault="00BE5192" w:rsidP="00BE5192">
      <w:pPr>
        <w:pStyle w:val="Web"/>
        <w:spacing w:before="0" w:beforeAutospacing="0" w:after="0" w:afterAutospacing="0"/>
        <w:rPr>
          <w:rFonts w:ascii="Arial" w:hAnsi="Arial" w:cs="Arial"/>
        </w:rPr>
      </w:pPr>
      <w:r w:rsidRPr="000E6F5D">
        <w:rPr>
          <w:rFonts w:ascii="Arial" w:hAnsi="Arial" w:cs="Arial"/>
        </w:rPr>
        <w:t xml:space="preserve">SELECT </w:t>
      </w:r>
    </w:p>
    <w:p w14:paraId="262320E3" w14:textId="319FC166" w:rsidR="00BE5192" w:rsidRPr="000E6F5D" w:rsidRDefault="00BE5192" w:rsidP="00BE5192">
      <w:pPr>
        <w:pStyle w:val="Web"/>
        <w:spacing w:before="0" w:beforeAutospacing="0" w:after="0" w:afterAutospacing="0"/>
        <w:ind w:leftChars="100" w:left="240"/>
        <w:rPr>
          <w:rFonts w:ascii="Arial" w:hAnsi="Arial" w:cs="Arial"/>
        </w:rPr>
      </w:pPr>
      <w:r w:rsidRPr="000E6F5D">
        <w:rPr>
          <w:rFonts w:ascii="Arial" w:hAnsi="Arial" w:cs="Arial"/>
        </w:rPr>
        <w:t xml:space="preserve">DISTINCT s.Mname AS Vaccine_Type, </w:t>
      </w:r>
    </w:p>
    <w:p w14:paraId="2CB175B0" w14:textId="1D1BF6FC" w:rsidR="00BE5192" w:rsidRPr="000E6F5D" w:rsidRDefault="00BE5192" w:rsidP="00BE5192">
      <w:pPr>
        <w:pStyle w:val="Web"/>
        <w:spacing w:before="0" w:beforeAutospacing="0" w:after="0" w:afterAutospacing="0"/>
        <w:ind w:leftChars="100" w:left="240"/>
        <w:rPr>
          <w:rFonts w:ascii="Arial" w:hAnsi="Arial" w:cs="Arial"/>
        </w:rPr>
      </w:pPr>
      <w:r w:rsidRPr="000E6F5D">
        <w:rPr>
          <w:rFonts w:ascii="Arial" w:hAnsi="Arial" w:cs="Arial"/>
        </w:rPr>
        <w:t xml:space="preserve">loc.location_name AS Country </w:t>
      </w:r>
    </w:p>
    <w:p w14:paraId="2EFCB6E2" w14:textId="7741B47C" w:rsidR="00BE5192" w:rsidRPr="000E6F5D" w:rsidRDefault="00BE5192" w:rsidP="00BE5192">
      <w:pPr>
        <w:pStyle w:val="Web"/>
        <w:spacing w:before="0" w:beforeAutospacing="0" w:after="0" w:afterAutospacing="0"/>
        <w:rPr>
          <w:rFonts w:ascii="Arial" w:hAnsi="Arial" w:cs="Arial"/>
        </w:rPr>
      </w:pPr>
      <w:r w:rsidRPr="000E6F5D">
        <w:rPr>
          <w:rFonts w:ascii="Arial" w:hAnsi="Arial" w:cs="Arial"/>
        </w:rPr>
        <w:t xml:space="preserve">FROM </w:t>
      </w:r>
    </w:p>
    <w:p w14:paraId="3000BCB1" w14:textId="2C815087" w:rsidR="00BE5192" w:rsidRPr="000E6F5D" w:rsidRDefault="00BE5192" w:rsidP="00BE5192">
      <w:pPr>
        <w:pStyle w:val="Web"/>
        <w:spacing w:before="0" w:beforeAutospacing="0" w:after="0" w:afterAutospacing="0"/>
        <w:ind w:firstLine="480"/>
        <w:rPr>
          <w:rFonts w:ascii="Arial" w:hAnsi="Arial" w:cs="Arial"/>
        </w:rPr>
      </w:pPr>
      <w:r w:rsidRPr="000E6F5D">
        <w:rPr>
          <w:rFonts w:ascii="Arial" w:hAnsi="Arial" w:cs="Arial"/>
        </w:rPr>
        <w:t>Suppliers s</w:t>
      </w:r>
    </w:p>
    <w:p w14:paraId="27539BCF" w14:textId="77777777" w:rsidR="00BE5192" w:rsidRPr="000E6F5D" w:rsidRDefault="00BE5192" w:rsidP="00BE5192">
      <w:pPr>
        <w:pStyle w:val="Web"/>
        <w:spacing w:before="0" w:beforeAutospacing="0" w:after="0" w:afterAutospacing="0"/>
        <w:rPr>
          <w:rFonts w:ascii="Arial" w:hAnsi="Arial" w:cs="Arial"/>
        </w:rPr>
      </w:pPr>
      <w:r w:rsidRPr="000E6F5D">
        <w:rPr>
          <w:rFonts w:ascii="Arial" w:hAnsi="Arial" w:cs="Arial"/>
        </w:rPr>
        <w:t xml:space="preserve">JOIN Locations loc ON s.iso_code = loc.iso_code </w:t>
      </w:r>
    </w:p>
    <w:p w14:paraId="3DB0CB70" w14:textId="1453767B" w:rsidR="000E6F5D" w:rsidRPr="000E6F5D" w:rsidRDefault="00BE5192" w:rsidP="00BE5192">
      <w:pPr>
        <w:pStyle w:val="Web"/>
        <w:spacing w:before="0" w:beforeAutospacing="0" w:after="0" w:afterAutospacing="0"/>
        <w:rPr>
          <w:rFonts w:ascii="Arial" w:hAnsi="Arial" w:cs="Arial"/>
        </w:rPr>
      </w:pPr>
      <w:r w:rsidRPr="000E6F5D">
        <w:rPr>
          <w:rFonts w:ascii="Arial" w:hAnsi="Arial" w:cs="Arial"/>
        </w:rPr>
        <w:t>ORDER BY loc.location_name;</w:t>
      </w:r>
    </w:p>
    <w:p w14:paraId="330243FC" w14:textId="05F31ECF" w:rsidR="001E0AB4" w:rsidRPr="000E6F5D" w:rsidRDefault="001E0AB4" w:rsidP="00BE5192">
      <w:pPr>
        <w:pStyle w:val="Web"/>
        <w:spacing w:before="0" w:beforeAutospacing="0" w:after="0" w:afterAutospacing="0"/>
        <w:rPr>
          <w:rFonts w:ascii="Arial" w:hAnsi="Arial" w:cs="Arial"/>
          <w:b/>
          <w:bCs/>
        </w:rPr>
      </w:pPr>
    </w:p>
    <w:p w14:paraId="32F9636F" w14:textId="0C24576F" w:rsidR="001E0AB4" w:rsidRDefault="001E0AB4" w:rsidP="001E0AB4">
      <w:pPr>
        <w:tabs>
          <w:tab w:val="left" w:pos="6125"/>
        </w:tabs>
        <w:rPr>
          <w:rFonts w:ascii="Arial" w:hAnsi="Arial" w:cs="Arial"/>
          <w:b/>
          <w:bCs/>
        </w:rPr>
      </w:pPr>
    </w:p>
    <w:p w14:paraId="71828323" w14:textId="77777777" w:rsidR="00440EB1" w:rsidRDefault="00440EB1" w:rsidP="001E0AB4">
      <w:pPr>
        <w:tabs>
          <w:tab w:val="left" w:pos="6125"/>
        </w:tabs>
        <w:rPr>
          <w:rFonts w:ascii="Arial" w:hAnsi="Arial" w:cs="Arial"/>
          <w:b/>
          <w:bCs/>
        </w:rPr>
      </w:pPr>
    </w:p>
    <w:p w14:paraId="5B967CBD" w14:textId="77777777" w:rsidR="00440EB1" w:rsidRDefault="00440EB1" w:rsidP="001E0AB4">
      <w:pPr>
        <w:tabs>
          <w:tab w:val="left" w:pos="6125"/>
        </w:tabs>
        <w:rPr>
          <w:rFonts w:ascii="Arial" w:hAnsi="Arial" w:cs="Arial"/>
          <w:b/>
          <w:bCs/>
        </w:rPr>
      </w:pPr>
    </w:p>
    <w:p w14:paraId="1FFC4DE2" w14:textId="77777777" w:rsidR="00440EB1" w:rsidRDefault="00440EB1" w:rsidP="001E0AB4">
      <w:pPr>
        <w:tabs>
          <w:tab w:val="left" w:pos="6125"/>
        </w:tabs>
        <w:rPr>
          <w:rFonts w:ascii="Arial" w:hAnsi="Arial" w:cs="Arial"/>
          <w:b/>
          <w:bCs/>
        </w:rPr>
      </w:pPr>
    </w:p>
    <w:p w14:paraId="3E78C868" w14:textId="77777777" w:rsidR="00440EB1" w:rsidRDefault="00440EB1" w:rsidP="001E0AB4">
      <w:pPr>
        <w:tabs>
          <w:tab w:val="left" w:pos="6125"/>
        </w:tabs>
        <w:rPr>
          <w:rFonts w:ascii="Arial" w:hAnsi="Arial" w:cs="Arial"/>
          <w:b/>
          <w:bCs/>
        </w:rPr>
      </w:pPr>
    </w:p>
    <w:p w14:paraId="1B39B9EA" w14:textId="77777777" w:rsidR="00440EB1" w:rsidRDefault="00440EB1" w:rsidP="001E0AB4">
      <w:pPr>
        <w:tabs>
          <w:tab w:val="left" w:pos="6125"/>
        </w:tabs>
        <w:rPr>
          <w:rFonts w:ascii="Arial" w:hAnsi="Arial" w:cs="Arial"/>
          <w:b/>
          <w:bCs/>
        </w:rPr>
      </w:pPr>
    </w:p>
    <w:p w14:paraId="185631C3" w14:textId="2696E517" w:rsidR="00440EB1" w:rsidRPr="000C03AA" w:rsidRDefault="000C03AA" w:rsidP="001E0AB4">
      <w:pPr>
        <w:tabs>
          <w:tab w:val="left" w:pos="6125"/>
        </w:tabs>
        <w:rPr>
          <w:rFonts w:ascii="Arial" w:hAnsi="Arial" w:cs="Arial"/>
          <w:b/>
          <w:bCs/>
        </w:rPr>
      </w:pPr>
      <w:r w:rsidRPr="000C03AA">
        <w:rPr>
          <w:rFonts w:ascii="Arial" w:hAnsi="Arial" w:cs="Arial"/>
        </w:rPr>
        <w:lastRenderedPageBreak/>
        <w:t>Th</w:t>
      </w:r>
      <w:r>
        <w:rPr>
          <w:rFonts w:ascii="Arial" w:hAnsi="Arial" w:cs="Arial" w:hint="eastAsia"/>
        </w:rPr>
        <w:t>is chart shows</w:t>
      </w:r>
      <w:r w:rsidRPr="000C03AA">
        <w:rPr>
          <w:rFonts w:ascii="Arial" w:hAnsi="Arial" w:cs="Arial"/>
        </w:rPr>
        <w:t xml:space="preserve"> which vaccine brands were used by most countries, giving us an idea of the distribution of vaccine supplier coverage. We can also identify those brands only used by a few countries, likely regional manufacturers or distributors.</w:t>
      </w:r>
      <w:r w:rsidRPr="000C03AA">
        <w:rPr>
          <w:rFonts w:ascii="Arial" w:hAnsi="Arial" w:cs="Arial"/>
          <w:b/>
          <w:bCs/>
          <w:noProof/>
          <w14:ligatures w14:val="standardContextual"/>
        </w:rPr>
        <w:drawing>
          <wp:anchor distT="0" distB="0" distL="114300" distR="114300" simplePos="0" relativeHeight="251664384" behindDoc="0" locked="0" layoutInCell="1" allowOverlap="1" wp14:anchorId="17DDCC3F" wp14:editId="05DF5A6F">
            <wp:simplePos x="0" y="0"/>
            <wp:positionH relativeFrom="column">
              <wp:posOffset>2494272</wp:posOffset>
            </wp:positionH>
            <wp:positionV relativeFrom="paragraph">
              <wp:posOffset>17056</wp:posOffset>
            </wp:positionV>
            <wp:extent cx="7523545" cy="6257762"/>
            <wp:effectExtent l="0" t="0" r="0" b="3810"/>
            <wp:wrapSquare wrapText="bothSides"/>
            <wp:docPr id="1255031038" name="圖片 3" descr="一張含有 文字, 螢幕擷取畫面, 數字,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31038" name="圖片 3" descr="一張含有 文字, 螢幕擷取畫面, 數字, 繪圖 的圖片&#10;&#10;自動產生的描述"/>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23545" cy="6257762"/>
                    </a:xfrm>
                    <a:prstGeom prst="rect">
                      <a:avLst/>
                    </a:prstGeom>
                  </pic:spPr>
                </pic:pic>
              </a:graphicData>
            </a:graphic>
            <wp14:sizeRelH relativeFrom="page">
              <wp14:pctWidth>0</wp14:pctWidth>
            </wp14:sizeRelH>
            <wp14:sizeRelV relativeFrom="page">
              <wp14:pctHeight>0</wp14:pctHeight>
            </wp14:sizeRelV>
          </wp:anchor>
        </w:drawing>
      </w:r>
    </w:p>
    <w:p w14:paraId="0D1FE5A7" w14:textId="77777777" w:rsidR="000C03AA" w:rsidRDefault="000C03AA" w:rsidP="001E0AB4">
      <w:pPr>
        <w:tabs>
          <w:tab w:val="left" w:pos="6125"/>
        </w:tabs>
        <w:rPr>
          <w:rFonts w:ascii="Arial" w:hAnsi="Arial" w:cs="Arial"/>
          <w:b/>
          <w:bCs/>
        </w:rPr>
      </w:pPr>
    </w:p>
    <w:p w14:paraId="494A7BE9" w14:textId="77777777" w:rsidR="000C03AA" w:rsidRDefault="000C03AA" w:rsidP="001E0AB4">
      <w:pPr>
        <w:tabs>
          <w:tab w:val="left" w:pos="6125"/>
        </w:tabs>
        <w:rPr>
          <w:rFonts w:ascii="Arial" w:hAnsi="Arial" w:cs="Arial"/>
          <w:b/>
          <w:bCs/>
        </w:rPr>
      </w:pPr>
    </w:p>
    <w:p w14:paraId="613CBDCF" w14:textId="77777777" w:rsidR="000C03AA" w:rsidRDefault="000C03AA" w:rsidP="001E0AB4">
      <w:pPr>
        <w:tabs>
          <w:tab w:val="left" w:pos="6125"/>
        </w:tabs>
        <w:rPr>
          <w:rFonts w:ascii="Arial" w:hAnsi="Arial" w:cs="Arial"/>
          <w:b/>
          <w:bCs/>
        </w:rPr>
      </w:pPr>
    </w:p>
    <w:p w14:paraId="34C6E5F7" w14:textId="77777777" w:rsidR="000C03AA" w:rsidRDefault="000C03AA" w:rsidP="001E0AB4">
      <w:pPr>
        <w:tabs>
          <w:tab w:val="left" w:pos="6125"/>
        </w:tabs>
        <w:rPr>
          <w:rFonts w:ascii="Arial" w:hAnsi="Arial" w:cs="Arial" w:hint="eastAsia"/>
          <w:b/>
          <w:bCs/>
        </w:rPr>
      </w:pPr>
    </w:p>
    <w:p w14:paraId="03541AA4" w14:textId="4C8EA858" w:rsidR="00440EB1" w:rsidRDefault="00440EB1">
      <w:pPr>
        <w:spacing w:after="160" w:line="278" w:lineRule="auto"/>
        <w:rPr>
          <w:rFonts w:ascii="Arial" w:hAnsi="Arial" w:cs="Arial"/>
          <w:b/>
          <w:bCs/>
        </w:rPr>
      </w:pPr>
      <w:r>
        <w:rPr>
          <w:rFonts w:ascii="Arial" w:hAnsi="Arial" w:cs="Arial"/>
          <w:b/>
          <w:bCs/>
        </w:rPr>
        <w:br w:type="page"/>
      </w:r>
    </w:p>
    <w:p w14:paraId="17DD1C9A" w14:textId="7E636646" w:rsidR="00440EB1" w:rsidRDefault="00440EB1" w:rsidP="001E0AB4">
      <w:pPr>
        <w:tabs>
          <w:tab w:val="left" w:pos="6125"/>
        </w:tabs>
        <w:rPr>
          <w:rFonts w:ascii="Arial" w:hAnsi="Arial" w:cs="Arial"/>
          <w:b/>
          <w:bCs/>
        </w:rPr>
      </w:pPr>
      <w:r>
        <w:rPr>
          <w:rFonts w:ascii="Arial" w:hAnsi="Arial" w:cs="Arial" w:hint="eastAsia"/>
          <w:b/>
          <w:bCs/>
        </w:rPr>
        <w:lastRenderedPageBreak/>
        <w:t>4.4</w:t>
      </w:r>
    </w:p>
    <w:p w14:paraId="464A2CEF" w14:textId="476421A2" w:rsidR="003B01F3" w:rsidRPr="003B01F3" w:rsidRDefault="003B01F3" w:rsidP="001E0AB4">
      <w:pPr>
        <w:tabs>
          <w:tab w:val="left" w:pos="6125"/>
        </w:tabs>
        <w:rPr>
          <w:rFonts w:ascii="Arial" w:hAnsi="Arial" w:cs="Arial" w:hint="eastAsia"/>
        </w:rPr>
      </w:pPr>
      <w:r w:rsidRPr="003B01F3">
        <w:rPr>
          <w:rFonts w:ascii="Arial" w:hAnsi="Arial" w:cs="Arial" w:hint="eastAsia"/>
        </w:rPr>
        <w:t>-- 4.4</w:t>
      </w:r>
    </w:p>
    <w:p w14:paraId="5E3A712E" w14:textId="77777777" w:rsidR="003B01F3" w:rsidRDefault="003B01F3" w:rsidP="003B01F3">
      <w:pPr>
        <w:pStyle w:val="Web"/>
        <w:spacing w:before="0" w:beforeAutospacing="0" w:after="0" w:afterAutospacing="0"/>
      </w:pPr>
      <w:r>
        <w:t xml:space="preserve">SELECT </w:t>
      </w:r>
    </w:p>
    <w:p w14:paraId="0314D658" w14:textId="77777777" w:rsidR="003B01F3" w:rsidRDefault="003B01F3" w:rsidP="003B01F3">
      <w:pPr>
        <w:pStyle w:val="Web"/>
        <w:spacing w:before="0" w:beforeAutospacing="0" w:after="0" w:afterAutospacing="0"/>
        <w:ind w:leftChars="200" w:left="480"/>
      </w:pPr>
      <w:r>
        <w:t xml:space="preserve">loc.location_name AS Country_Name, </w:t>
      </w:r>
    </w:p>
    <w:p w14:paraId="516F9F45" w14:textId="14EC5BC7" w:rsidR="003B01F3" w:rsidRDefault="003B01F3" w:rsidP="003B01F3">
      <w:pPr>
        <w:pStyle w:val="Web"/>
        <w:spacing w:before="0" w:beforeAutospacing="0" w:after="0" w:afterAutospacing="0"/>
        <w:ind w:leftChars="200" w:left="480"/>
      </w:pPr>
      <w:r>
        <w:t>CASE -- some locations</w:t>
      </w:r>
      <w:r>
        <w:t>’</w:t>
      </w:r>
      <w:r>
        <w:t xml:space="preserve"> data </w:t>
      </w:r>
      <w:r>
        <w:rPr>
          <w:rFonts w:hint="eastAsia"/>
        </w:rPr>
        <w:t>do</w:t>
      </w:r>
      <w:r>
        <w:t xml:space="preserve"> not indicate its source, such as OWID_EUR</w:t>
      </w:r>
    </w:p>
    <w:p w14:paraId="423E07D7" w14:textId="77777777" w:rsidR="003B01F3" w:rsidRDefault="003B01F3" w:rsidP="003B01F3">
      <w:pPr>
        <w:pStyle w:val="Web"/>
        <w:spacing w:before="0" w:beforeAutospacing="0" w:after="0" w:afterAutospacing="0"/>
        <w:ind w:leftChars="400" w:left="960"/>
      </w:pPr>
      <w:r>
        <w:t>WHEN vs.source_name != '' AND vs.source_link != '' THEN vs.source_name || ' (' || vs.source_link || ')'</w:t>
      </w:r>
    </w:p>
    <w:p w14:paraId="60BF918E" w14:textId="77777777" w:rsidR="003B01F3" w:rsidRDefault="003B01F3" w:rsidP="003B01F3">
      <w:pPr>
        <w:pStyle w:val="Web"/>
        <w:spacing w:before="0" w:beforeAutospacing="0" w:after="0" w:afterAutospacing="0"/>
        <w:ind w:leftChars="400" w:left="960"/>
      </w:pPr>
      <w:r>
        <w:t>ELSE 'Not indicated source in original dataset'</w:t>
      </w:r>
    </w:p>
    <w:p w14:paraId="303FD53F" w14:textId="77777777" w:rsidR="003B01F3" w:rsidRDefault="003B01F3" w:rsidP="003B01F3">
      <w:pPr>
        <w:pStyle w:val="Web"/>
        <w:spacing w:before="0" w:beforeAutospacing="0" w:after="0" w:afterAutospacing="0"/>
        <w:ind w:leftChars="200" w:left="480"/>
      </w:pPr>
      <w:r>
        <w:t>END AS 'Source_Name(URL)',</w:t>
      </w:r>
    </w:p>
    <w:p w14:paraId="1BE49181" w14:textId="77777777" w:rsidR="003B01F3" w:rsidRDefault="003B01F3" w:rsidP="003B01F3">
      <w:pPr>
        <w:pStyle w:val="Web"/>
        <w:spacing w:before="0" w:beforeAutospacing="0" w:after="0" w:afterAutospacing="0"/>
        <w:ind w:leftChars="200" w:left="480"/>
      </w:pPr>
      <w:r>
        <w:t>dr.max_total_vaccinations AS Total_Administered_Vaccines</w:t>
      </w:r>
    </w:p>
    <w:p w14:paraId="2AAEBD82" w14:textId="77777777" w:rsidR="003B01F3" w:rsidRDefault="003B01F3" w:rsidP="003B01F3">
      <w:pPr>
        <w:pStyle w:val="Web"/>
        <w:spacing w:before="0" w:beforeAutospacing="0" w:after="0" w:afterAutospacing="0"/>
      </w:pPr>
      <w:r>
        <w:t xml:space="preserve">FROM </w:t>
      </w:r>
    </w:p>
    <w:p w14:paraId="0CA8EE2F" w14:textId="77777777" w:rsidR="003B01F3" w:rsidRDefault="003B01F3" w:rsidP="009728E0">
      <w:pPr>
        <w:pStyle w:val="Web"/>
        <w:spacing w:before="0" w:beforeAutospacing="0" w:after="0" w:afterAutospacing="0"/>
        <w:ind w:leftChars="200" w:left="480"/>
      </w:pPr>
      <w:r>
        <w:t>(SELECT -- I choose the max value of total_vaccinations in each iso_code's data, becuase some iso's newest total_vaccinations data is broken, like OWID_WLS</w:t>
      </w:r>
    </w:p>
    <w:p w14:paraId="47C63F44" w14:textId="77777777" w:rsidR="003B01F3" w:rsidRDefault="003B01F3" w:rsidP="009728E0">
      <w:pPr>
        <w:pStyle w:val="Web"/>
        <w:spacing w:before="0" w:beforeAutospacing="0" w:after="0" w:afterAutospacing="0"/>
        <w:ind w:leftChars="200" w:left="480" w:firstLine="480"/>
      </w:pPr>
      <w:r>
        <w:t xml:space="preserve">iso_code, </w:t>
      </w:r>
    </w:p>
    <w:p w14:paraId="1B75E467" w14:textId="77777777" w:rsidR="003B01F3" w:rsidRDefault="003B01F3" w:rsidP="009728E0">
      <w:pPr>
        <w:pStyle w:val="Web"/>
        <w:spacing w:before="0" w:beforeAutospacing="0" w:after="0" w:afterAutospacing="0"/>
        <w:ind w:leftChars="200" w:left="480" w:firstLine="480"/>
      </w:pPr>
      <w:r>
        <w:t>MAX(total_vaccinations) AS max_total_vaccinations</w:t>
      </w:r>
    </w:p>
    <w:p w14:paraId="14C80EF3" w14:textId="77777777" w:rsidR="003B01F3" w:rsidRDefault="003B01F3" w:rsidP="009728E0">
      <w:pPr>
        <w:pStyle w:val="Web"/>
        <w:spacing w:before="0" w:beforeAutospacing="0" w:after="0" w:afterAutospacing="0"/>
        <w:ind w:leftChars="200" w:left="480"/>
      </w:pPr>
      <w:r>
        <w:t xml:space="preserve">FROM </w:t>
      </w:r>
    </w:p>
    <w:p w14:paraId="59F23759" w14:textId="77777777" w:rsidR="003B01F3" w:rsidRDefault="003B01F3" w:rsidP="009728E0">
      <w:pPr>
        <w:pStyle w:val="Web"/>
        <w:spacing w:before="0" w:beforeAutospacing="0" w:after="0" w:afterAutospacing="0"/>
        <w:ind w:leftChars="200" w:left="480" w:firstLine="480"/>
      </w:pPr>
      <w:r>
        <w:t>Daily_Records</w:t>
      </w:r>
    </w:p>
    <w:p w14:paraId="3C423E94" w14:textId="77777777" w:rsidR="003B01F3" w:rsidRDefault="003B01F3" w:rsidP="009728E0">
      <w:pPr>
        <w:pStyle w:val="Web"/>
        <w:spacing w:before="0" w:beforeAutospacing="0" w:after="0" w:afterAutospacing="0"/>
        <w:ind w:leftChars="200" w:left="480"/>
      </w:pPr>
      <w:r>
        <w:t xml:space="preserve">WHERE </w:t>
      </w:r>
    </w:p>
    <w:p w14:paraId="54678729" w14:textId="77777777" w:rsidR="003B01F3" w:rsidRDefault="003B01F3" w:rsidP="009728E0">
      <w:pPr>
        <w:pStyle w:val="Web"/>
        <w:spacing w:before="0" w:beforeAutospacing="0" w:after="0" w:afterAutospacing="0"/>
        <w:ind w:leftChars="400" w:left="960"/>
      </w:pPr>
      <w:r>
        <w:t>total_vaccinations IS NOT NULL</w:t>
      </w:r>
    </w:p>
    <w:p w14:paraId="22B9101B" w14:textId="77777777" w:rsidR="003B01F3" w:rsidRDefault="003B01F3" w:rsidP="009728E0">
      <w:pPr>
        <w:pStyle w:val="Web"/>
        <w:spacing w:before="0" w:beforeAutospacing="0" w:after="0" w:afterAutospacing="0"/>
        <w:ind w:leftChars="400" w:left="960"/>
      </w:pPr>
      <w:r>
        <w:t>AND total_vaccinations != ''</w:t>
      </w:r>
    </w:p>
    <w:p w14:paraId="30AB97FA" w14:textId="77777777" w:rsidR="003B01F3" w:rsidRDefault="003B01F3" w:rsidP="009728E0">
      <w:pPr>
        <w:pStyle w:val="Web"/>
        <w:spacing w:before="0" w:beforeAutospacing="0" w:after="0" w:afterAutospacing="0"/>
        <w:ind w:leftChars="200" w:left="480"/>
      </w:pPr>
      <w:r>
        <w:t xml:space="preserve">GROUP BY </w:t>
      </w:r>
    </w:p>
    <w:p w14:paraId="41F22631" w14:textId="77777777" w:rsidR="003B01F3" w:rsidRDefault="003B01F3" w:rsidP="009728E0">
      <w:pPr>
        <w:pStyle w:val="Web"/>
        <w:spacing w:before="0" w:beforeAutospacing="0" w:after="0" w:afterAutospacing="0"/>
        <w:ind w:leftChars="200" w:left="480" w:firstLine="480"/>
      </w:pPr>
      <w:r>
        <w:t>iso_code</w:t>
      </w:r>
    </w:p>
    <w:p w14:paraId="01AFED83" w14:textId="77777777" w:rsidR="003B01F3" w:rsidRDefault="003B01F3" w:rsidP="009728E0">
      <w:pPr>
        <w:pStyle w:val="Web"/>
        <w:spacing w:before="0" w:beforeAutospacing="0" w:after="0" w:afterAutospacing="0"/>
        <w:ind w:leftChars="200" w:left="480"/>
      </w:pPr>
      <w:r>
        <w:t>) AS dr</w:t>
      </w:r>
    </w:p>
    <w:p w14:paraId="5537678C" w14:textId="77777777" w:rsidR="003B01F3" w:rsidRDefault="003B01F3" w:rsidP="003B01F3">
      <w:pPr>
        <w:pStyle w:val="Web"/>
        <w:spacing w:before="0" w:beforeAutospacing="0" w:after="0" w:afterAutospacing="0"/>
      </w:pPr>
      <w:r>
        <w:t xml:space="preserve">JOIN </w:t>
      </w:r>
    </w:p>
    <w:p w14:paraId="498C3F1A" w14:textId="77777777" w:rsidR="003B01F3" w:rsidRDefault="003B01F3" w:rsidP="009728E0">
      <w:pPr>
        <w:pStyle w:val="Web"/>
        <w:spacing w:before="0" w:beforeAutospacing="0" w:after="0" w:afterAutospacing="0"/>
        <w:ind w:firstLine="480"/>
      </w:pPr>
      <w:r>
        <w:t>Vaccine_Sources vs</w:t>
      </w:r>
    </w:p>
    <w:p w14:paraId="36C5E097" w14:textId="0A8778B7" w:rsidR="003B01F3" w:rsidRDefault="003B01F3" w:rsidP="009728E0">
      <w:pPr>
        <w:pStyle w:val="Web"/>
        <w:spacing w:before="0" w:beforeAutospacing="0" w:after="0" w:afterAutospacing="0"/>
        <w:ind w:firstLine="480"/>
      </w:pPr>
      <w:r>
        <w:t xml:space="preserve">ON </w:t>
      </w:r>
      <w:r w:rsidR="009728E0">
        <w:rPr>
          <w:rFonts w:hint="eastAsia"/>
        </w:rPr>
        <w:t xml:space="preserve"> </w:t>
      </w:r>
      <w:r>
        <w:t>dr.iso_code = vs.iso_code</w:t>
      </w:r>
    </w:p>
    <w:p w14:paraId="6045CCE8" w14:textId="77777777" w:rsidR="003B01F3" w:rsidRDefault="003B01F3" w:rsidP="003B01F3">
      <w:pPr>
        <w:pStyle w:val="Web"/>
        <w:spacing w:before="0" w:beforeAutospacing="0" w:after="0" w:afterAutospacing="0"/>
      </w:pPr>
      <w:r>
        <w:t xml:space="preserve">JOIN </w:t>
      </w:r>
    </w:p>
    <w:p w14:paraId="70D2C821" w14:textId="77777777" w:rsidR="003B01F3" w:rsidRDefault="003B01F3" w:rsidP="009728E0">
      <w:pPr>
        <w:pStyle w:val="Web"/>
        <w:spacing w:before="0" w:beforeAutospacing="0" w:after="0" w:afterAutospacing="0"/>
        <w:ind w:firstLine="480"/>
      </w:pPr>
      <w:r>
        <w:t>Locations loc</w:t>
      </w:r>
    </w:p>
    <w:p w14:paraId="0441EBD9" w14:textId="3D3D04B6" w:rsidR="003B01F3" w:rsidRDefault="003B01F3" w:rsidP="009728E0">
      <w:pPr>
        <w:pStyle w:val="Web"/>
        <w:spacing w:before="0" w:beforeAutospacing="0" w:after="0" w:afterAutospacing="0"/>
        <w:ind w:firstLine="480"/>
      </w:pPr>
      <w:r>
        <w:t xml:space="preserve">ON </w:t>
      </w:r>
      <w:r w:rsidR="009728E0">
        <w:rPr>
          <w:rFonts w:hint="eastAsia"/>
        </w:rPr>
        <w:t xml:space="preserve"> </w:t>
      </w:r>
      <w:r>
        <w:t>dr.iso_code = loc.iso_code</w:t>
      </w:r>
    </w:p>
    <w:p w14:paraId="70018BFE" w14:textId="77777777" w:rsidR="003B01F3" w:rsidRDefault="003B01F3" w:rsidP="003B01F3">
      <w:pPr>
        <w:pStyle w:val="Web"/>
        <w:spacing w:before="0" w:beforeAutospacing="0" w:after="0" w:afterAutospacing="0"/>
      </w:pPr>
      <w:r>
        <w:t xml:space="preserve">ORDER BY </w:t>
      </w:r>
    </w:p>
    <w:p w14:paraId="120004DF" w14:textId="066476E7" w:rsidR="00AA64EE" w:rsidRDefault="003B01F3" w:rsidP="003B01F3">
      <w:pPr>
        <w:tabs>
          <w:tab w:val="left" w:pos="6000"/>
        </w:tabs>
        <w:ind w:firstLineChars="200" w:firstLine="480"/>
      </w:pPr>
      <w:r>
        <w:t>dr.max_total_vaccinations;</w:t>
      </w:r>
    </w:p>
    <w:p w14:paraId="7F18A1E6" w14:textId="1957E3D0" w:rsidR="00AA64EE" w:rsidRDefault="003B01F3" w:rsidP="00440EB1">
      <w:pPr>
        <w:tabs>
          <w:tab w:val="left" w:pos="6000"/>
        </w:tabs>
        <w:ind w:firstLineChars="200" w:firstLine="489"/>
        <w:rPr>
          <w:rFonts w:ascii="Arial" w:hAnsi="Arial" w:cs="Arial"/>
          <w:b/>
          <w:bCs/>
        </w:rPr>
      </w:pPr>
      <w:r>
        <w:rPr>
          <w:rFonts w:ascii="Arial" w:hAnsi="Arial" w:cs="Arial"/>
          <w:b/>
          <w:bCs/>
          <w:noProof/>
          <w14:ligatures w14:val="standardContextual"/>
        </w:rPr>
        <w:lastRenderedPageBreak/>
        <w:drawing>
          <wp:inline distT="0" distB="0" distL="0" distR="0" wp14:anchorId="5BCB603A" wp14:editId="1CA5FD0C">
            <wp:extent cx="9777730" cy="4511040"/>
            <wp:effectExtent l="0" t="0" r="1270" b="0"/>
            <wp:docPr id="645267005"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67005" name="圖片 645267005"/>
                    <pic:cNvPicPr/>
                  </pic:nvPicPr>
                  <pic:blipFill>
                    <a:blip r:embed="rId12">
                      <a:extLst>
                        <a:ext uri="{28A0092B-C50C-407E-A947-70E740481C1C}">
                          <a14:useLocalDpi xmlns:a14="http://schemas.microsoft.com/office/drawing/2010/main" val="0"/>
                        </a:ext>
                      </a:extLst>
                    </a:blip>
                    <a:stretch>
                      <a:fillRect/>
                    </a:stretch>
                  </pic:blipFill>
                  <pic:spPr>
                    <a:xfrm>
                      <a:off x="0" y="0"/>
                      <a:ext cx="9777730" cy="4511040"/>
                    </a:xfrm>
                    <a:prstGeom prst="rect">
                      <a:avLst/>
                    </a:prstGeom>
                  </pic:spPr>
                </pic:pic>
              </a:graphicData>
            </a:graphic>
          </wp:inline>
        </w:drawing>
      </w:r>
    </w:p>
    <w:p w14:paraId="30429453" w14:textId="77777777" w:rsidR="00052146" w:rsidRDefault="00052146" w:rsidP="00440EB1">
      <w:pPr>
        <w:tabs>
          <w:tab w:val="left" w:pos="6000"/>
        </w:tabs>
        <w:ind w:firstLineChars="200" w:firstLine="489"/>
        <w:rPr>
          <w:rFonts w:ascii="Arial" w:hAnsi="Arial" w:cs="Arial"/>
          <w:b/>
          <w:bCs/>
        </w:rPr>
      </w:pPr>
    </w:p>
    <w:p w14:paraId="4D1AA965" w14:textId="77777777" w:rsidR="00960853" w:rsidRDefault="00960853" w:rsidP="00440EB1">
      <w:pPr>
        <w:tabs>
          <w:tab w:val="left" w:pos="6000"/>
        </w:tabs>
        <w:ind w:firstLineChars="200" w:firstLine="489"/>
        <w:rPr>
          <w:rFonts w:ascii="Arial" w:hAnsi="Arial" w:cs="Arial"/>
          <w:b/>
          <w:bCs/>
        </w:rPr>
      </w:pPr>
    </w:p>
    <w:p w14:paraId="6A47FD02" w14:textId="77777777" w:rsidR="00960853" w:rsidRDefault="00960853" w:rsidP="00440EB1">
      <w:pPr>
        <w:tabs>
          <w:tab w:val="left" w:pos="6000"/>
        </w:tabs>
        <w:ind w:firstLineChars="200" w:firstLine="489"/>
        <w:rPr>
          <w:rFonts w:ascii="Arial" w:hAnsi="Arial" w:cs="Arial"/>
          <w:b/>
          <w:bCs/>
        </w:rPr>
      </w:pPr>
    </w:p>
    <w:p w14:paraId="420F0EFB" w14:textId="77777777" w:rsidR="00960853" w:rsidRDefault="00960853" w:rsidP="00440EB1">
      <w:pPr>
        <w:tabs>
          <w:tab w:val="left" w:pos="6000"/>
        </w:tabs>
        <w:ind w:firstLineChars="200" w:firstLine="489"/>
        <w:rPr>
          <w:rFonts w:ascii="Arial" w:hAnsi="Arial" w:cs="Arial"/>
          <w:b/>
          <w:bCs/>
        </w:rPr>
      </w:pPr>
    </w:p>
    <w:p w14:paraId="6620FD44" w14:textId="77777777" w:rsidR="00960853" w:rsidRDefault="00960853" w:rsidP="00440EB1">
      <w:pPr>
        <w:tabs>
          <w:tab w:val="left" w:pos="6000"/>
        </w:tabs>
        <w:ind w:firstLineChars="200" w:firstLine="489"/>
        <w:rPr>
          <w:rFonts w:ascii="Arial" w:hAnsi="Arial" w:cs="Arial"/>
          <w:b/>
          <w:bCs/>
        </w:rPr>
      </w:pPr>
    </w:p>
    <w:p w14:paraId="2D669941" w14:textId="77777777" w:rsidR="00960853" w:rsidRDefault="00960853" w:rsidP="00440EB1">
      <w:pPr>
        <w:tabs>
          <w:tab w:val="left" w:pos="6000"/>
        </w:tabs>
        <w:ind w:firstLineChars="200" w:firstLine="489"/>
        <w:rPr>
          <w:rFonts w:ascii="Arial" w:hAnsi="Arial" w:cs="Arial"/>
          <w:b/>
          <w:bCs/>
        </w:rPr>
      </w:pPr>
    </w:p>
    <w:p w14:paraId="550FD48A" w14:textId="77777777" w:rsidR="00960853" w:rsidRDefault="00960853" w:rsidP="00440EB1">
      <w:pPr>
        <w:tabs>
          <w:tab w:val="left" w:pos="6000"/>
        </w:tabs>
        <w:ind w:firstLineChars="200" w:firstLine="489"/>
        <w:rPr>
          <w:rFonts w:ascii="Arial" w:hAnsi="Arial" w:cs="Arial"/>
          <w:b/>
          <w:bCs/>
        </w:rPr>
      </w:pPr>
    </w:p>
    <w:p w14:paraId="1835C048" w14:textId="77777777" w:rsidR="00960853" w:rsidRDefault="00960853" w:rsidP="00440EB1">
      <w:pPr>
        <w:tabs>
          <w:tab w:val="left" w:pos="6000"/>
        </w:tabs>
        <w:ind w:firstLineChars="200" w:firstLine="489"/>
        <w:rPr>
          <w:rFonts w:ascii="Arial" w:hAnsi="Arial" w:cs="Arial"/>
          <w:b/>
          <w:bCs/>
        </w:rPr>
      </w:pPr>
    </w:p>
    <w:p w14:paraId="643A12F7" w14:textId="77777777" w:rsidR="00960853" w:rsidRDefault="00960853" w:rsidP="00440EB1">
      <w:pPr>
        <w:tabs>
          <w:tab w:val="left" w:pos="6000"/>
        </w:tabs>
        <w:ind w:firstLineChars="200" w:firstLine="489"/>
        <w:rPr>
          <w:rFonts w:ascii="Arial" w:hAnsi="Arial" w:cs="Arial" w:hint="eastAsia"/>
          <w:b/>
          <w:bCs/>
        </w:rPr>
      </w:pPr>
    </w:p>
    <w:p w14:paraId="799D7B78" w14:textId="3C00EE85" w:rsidR="00AB6A70" w:rsidRDefault="00AB6A70" w:rsidP="00440EB1">
      <w:pPr>
        <w:tabs>
          <w:tab w:val="left" w:pos="6000"/>
        </w:tabs>
        <w:ind w:firstLineChars="200" w:firstLine="489"/>
        <w:rPr>
          <w:rFonts w:ascii="Arial" w:hAnsi="Arial" w:cs="Arial"/>
          <w:b/>
          <w:bCs/>
        </w:rPr>
      </w:pPr>
      <w:r>
        <w:rPr>
          <w:rFonts w:ascii="Arial" w:hAnsi="Arial" w:cs="Arial"/>
          <w:b/>
          <w:bCs/>
          <w:noProof/>
          <w14:ligatures w14:val="standardContextual"/>
        </w:rPr>
        <w:lastRenderedPageBreak/>
        <w:drawing>
          <wp:anchor distT="0" distB="0" distL="114300" distR="114300" simplePos="0" relativeHeight="251665408" behindDoc="0" locked="0" layoutInCell="1" allowOverlap="1" wp14:anchorId="78364FC1" wp14:editId="2B7A1EF6">
            <wp:simplePos x="0" y="0"/>
            <wp:positionH relativeFrom="column">
              <wp:posOffset>4392295</wp:posOffset>
            </wp:positionH>
            <wp:positionV relativeFrom="paragraph">
              <wp:posOffset>2540</wp:posOffset>
            </wp:positionV>
            <wp:extent cx="5564505" cy="3687445"/>
            <wp:effectExtent l="0" t="0" r="0" b="0"/>
            <wp:wrapSquare wrapText="bothSides"/>
            <wp:docPr id="470760705" name="圖片 6" descr="一張含有 文字, 螢幕擷取畫面, 繪圖,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60705" name="圖片 6" descr="一張含有 文字, 螢幕擷取畫面, 繪圖, 行 的圖片&#10;&#10;自動產生的描述"/>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64505" cy="368744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noProof/>
          <w14:ligatures w14:val="standardContextual"/>
        </w:rPr>
        <w:drawing>
          <wp:anchor distT="0" distB="0" distL="114300" distR="114300" simplePos="0" relativeHeight="251666432" behindDoc="0" locked="0" layoutInCell="1" allowOverlap="1" wp14:anchorId="0006BD62" wp14:editId="57993459">
            <wp:simplePos x="0" y="0"/>
            <wp:positionH relativeFrom="column">
              <wp:posOffset>-421640</wp:posOffset>
            </wp:positionH>
            <wp:positionV relativeFrom="paragraph">
              <wp:posOffset>158469</wp:posOffset>
            </wp:positionV>
            <wp:extent cx="4814570" cy="3021965"/>
            <wp:effectExtent l="0" t="0" r="0" b="635"/>
            <wp:wrapSquare wrapText="bothSides"/>
            <wp:docPr id="301706753" name="圖片 5"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06753" name="圖片 5" descr="一張含有 文字, 螢幕擷取畫面, 行, 繪圖 的圖片&#10;&#10;自動產生的描述"/>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14570" cy="3021965"/>
                    </a:xfrm>
                    <a:prstGeom prst="rect">
                      <a:avLst/>
                    </a:prstGeom>
                  </pic:spPr>
                </pic:pic>
              </a:graphicData>
            </a:graphic>
            <wp14:sizeRelH relativeFrom="page">
              <wp14:pctWidth>0</wp14:pctWidth>
            </wp14:sizeRelH>
            <wp14:sizeRelV relativeFrom="page">
              <wp14:pctHeight>0</wp14:pctHeight>
            </wp14:sizeRelV>
          </wp:anchor>
        </w:drawing>
      </w:r>
    </w:p>
    <w:p w14:paraId="0DD7A176" w14:textId="77777777" w:rsidR="00AB6A70" w:rsidRPr="00AB6A70" w:rsidRDefault="00AB6A70" w:rsidP="00AB6A70">
      <w:pPr>
        <w:spacing w:after="160" w:line="278" w:lineRule="auto"/>
        <w:rPr>
          <w:rFonts w:ascii="Arial" w:hAnsi="Arial" w:cs="Arial"/>
        </w:rPr>
      </w:pPr>
    </w:p>
    <w:p w14:paraId="2459ED48" w14:textId="77777777" w:rsidR="00AB6A70" w:rsidRPr="00AB6A70" w:rsidRDefault="00AB6A70" w:rsidP="00AB6A70">
      <w:pPr>
        <w:spacing w:after="160" w:line="278" w:lineRule="auto"/>
        <w:rPr>
          <w:rFonts w:ascii="Arial" w:hAnsi="Arial" w:cs="Arial"/>
        </w:rPr>
      </w:pPr>
      <w:r w:rsidRPr="00AB6A70">
        <w:rPr>
          <w:rFonts w:ascii="Arial" w:hAnsi="Arial" w:cs="Arial"/>
        </w:rPr>
        <w:t>The chart on the left shows the frequency of each source name (URL) used. The World Health Organization entries are labeled as URL1, URL2, and URL3 because the original data had the same source name associated with different URLs, resulting in different URL combinations for the same source name.</w:t>
      </w:r>
    </w:p>
    <w:p w14:paraId="28F0AC96" w14:textId="77777777" w:rsidR="00AB6A70" w:rsidRPr="00AB6A70" w:rsidRDefault="00AB6A70" w:rsidP="00AB6A70">
      <w:pPr>
        <w:spacing w:after="160" w:line="278" w:lineRule="auto"/>
        <w:rPr>
          <w:rFonts w:ascii="Arial" w:hAnsi="Arial" w:cs="Arial"/>
        </w:rPr>
      </w:pPr>
    </w:p>
    <w:p w14:paraId="3E968B68" w14:textId="6C0003A8" w:rsidR="00052146" w:rsidRDefault="00AB6A70" w:rsidP="00AB6A70">
      <w:pPr>
        <w:spacing w:after="160" w:line="278" w:lineRule="auto"/>
        <w:rPr>
          <w:rFonts w:ascii="Arial" w:hAnsi="Arial" w:cs="Arial"/>
          <w:b/>
          <w:bCs/>
        </w:rPr>
      </w:pPr>
      <w:r w:rsidRPr="00AB6A70">
        <w:rPr>
          <w:rFonts w:ascii="Arial" w:hAnsi="Arial" w:cs="Arial"/>
        </w:rPr>
        <w:t>The chart on the right shows the locations with the highest total number of administered vaccines. It's surprising to note that Yemen, based on the latest data, has the highest number of administered vaccines, almost equivalent to the entire number in South Africa. Interestingly, most of the top-ranked locations are not highly populated countries.</w:t>
      </w:r>
      <w:r w:rsidRPr="00AB6A70">
        <w:rPr>
          <w:rFonts w:ascii="Arial" w:hAnsi="Arial" w:cs="Arial"/>
        </w:rPr>
        <w:t xml:space="preserve"> </w:t>
      </w:r>
      <w:r>
        <w:rPr>
          <w:rFonts w:ascii="Arial" w:hAnsi="Arial" w:cs="Arial" w:hint="eastAsia"/>
        </w:rPr>
        <w:t>For instance, Samoa, with a population of just over 220,000, raises questions about the accuracy of the original data statistics or the potential impact of specific policies in those areas on the statistical results.</w:t>
      </w:r>
      <w:r w:rsidR="00052146">
        <w:rPr>
          <w:rFonts w:ascii="Arial" w:hAnsi="Arial" w:cs="Arial"/>
          <w:b/>
          <w:bCs/>
        </w:rPr>
        <w:br w:type="page"/>
      </w:r>
    </w:p>
    <w:p w14:paraId="0AD59EDF" w14:textId="4ADB3592" w:rsidR="00052146" w:rsidRDefault="00052146" w:rsidP="007631E8">
      <w:pPr>
        <w:tabs>
          <w:tab w:val="left" w:pos="6000"/>
        </w:tabs>
        <w:rPr>
          <w:rFonts w:ascii="Arial" w:hAnsi="Arial" w:cs="Arial"/>
          <w:b/>
          <w:bCs/>
        </w:rPr>
      </w:pPr>
      <w:r>
        <w:rPr>
          <w:rFonts w:ascii="Arial" w:hAnsi="Arial" w:cs="Arial" w:hint="eastAsia"/>
          <w:b/>
          <w:bCs/>
        </w:rPr>
        <w:lastRenderedPageBreak/>
        <w:t>4.5</w:t>
      </w:r>
    </w:p>
    <w:p w14:paraId="02265303" w14:textId="77777777" w:rsidR="007631E8" w:rsidRDefault="007631E8" w:rsidP="007631E8">
      <w:pPr>
        <w:pStyle w:val="Web"/>
        <w:spacing w:before="0" w:beforeAutospacing="0" w:after="0" w:afterAutospacing="0"/>
      </w:pPr>
      <w:r>
        <w:t xml:space="preserve">SELECT </w:t>
      </w:r>
    </w:p>
    <w:p w14:paraId="134B3EF5" w14:textId="77777777" w:rsidR="007631E8" w:rsidRDefault="007631E8" w:rsidP="007631E8">
      <w:pPr>
        <w:pStyle w:val="Web"/>
        <w:spacing w:before="0" w:beforeAutospacing="0" w:after="0" w:afterAutospacing="0"/>
        <w:ind w:leftChars="200" w:left="480"/>
      </w:pPr>
      <w:r>
        <w:t>c.month AS "Date Range (Months)", -- Formatting month for display</w:t>
      </w:r>
    </w:p>
    <w:p w14:paraId="48BAFE91" w14:textId="77777777" w:rsidR="007631E8" w:rsidRDefault="007631E8" w:rsidP="007631E8">
      <w:pPr>
        <w:pStyle w:val="Web"/>
        <w:spacing w:before="0" w:beforeAutospacing="0" w:after="0" w:afterAutospacing="0"/>
        <w:ind w:leftChars="200" w:left="480"/>
      </w:pPr>
      <w:r>
        <w:t>CASE -- this case statement is to turn blank or NULL value to prompt text</w:t>
      </w:r>
    </w:p>
    <w:p w14:paraId="48C4EF0C" w14:textId="77777777" w:rsidR="007631E8" w:rsidRDefault="007631E8" w:rsidP="007631E8">
      <w:pPr>
        <w:pStyle w:val="Web"/>
        <w:spacing w:before="0" w:beforeAutospacing="0" w:after="0" w:afterAutospacing="0"/>
        <w:ind w:leftChars="400" w:left="960"/>
      </w:pPr>
      <w:r>
        <w:t>WHEN u.people_fully_vaccinated IS NULL OR u.people_fully_vaccinated = '' THEN 'No complete data for the month'</w:t>
      </w:r>
    </w:p>
    <w:p w14:paraId="46136831" w14:textId="77777777" w:rsidR="007631E8" w:rsidRDefault="007631E8" w:rsidP="007631E8">
      <w:pPr>
        <w:pStyle w:val="Web"/>
        <w:spacing w:before="0" w:beforeAutospacing="0" w:after="0" w:afterAutospacing="0"/>
        <w:ind w:leftChars="400" w:left="960"/>
      </w:pPr>
      <w:r>
        <w:t>ELSE u.people_fully_vaccinated</w:t>
      </w:r>
    </w:p>
    <w:p w14:paraId="7190E88E" w14:textId="77777777" w:rsidR="007631E8" w:rsidRDefault="007631E8" w:rsidP="007631E8">
      <w:pPr>
        <w:pStyle w:val="Web"/>
        <w:spacing w:before="0" w:beforeAutospacing="0" w:after="0" w:afterAutospacing="0"/>
        <w:ind w:leftChars="200" w:left="480"/>
      </w:pPr>
      <w:r>
        <w:t>END AS "United States",</w:t>
      </w:r>
    </w:p>
    <w:p w14:paraId="5F3677BC" w14:textId="77777777" w:rsidR="007631E8" w:rsidRDefault="007631E8" w:rsidP="007631E8">
      <w:pPr>
        <w:pStyle w:val="Web"/>
        <w:spacing w:before="0" w:beforeAutospacing="0" w:after="0" w:afterAutospacing="0"/>
        <w:ind w:leftChars="200" w:left="480"/>
      </w:pPr>
      <w:r>
        <w:t>CASE</w:t>
      </w:r>
    </w:p>
    <w:p w14:paraId="479C5391" w14:textId="77777777" w:rsidR="007631E8" w:rsidRDefault="007631E8" w:rsidP="007631E8">
      <w:pPr>
        <w:pStyle w:val="Web"/>
        <w:spacing w:before="0" w:beforeAutospacing="0" w:after="0" w:afterAutospacing="0"/>
        <w:ind w:leftChars="400" w:left="960"/>
      </w:pPr>
      <w:r>
        <w:t>WHEN w.people_fully_vaccinated IS NULL OR w.people_fully_vaccinated = '' THEN 'No complete data for the month'</w:t>
      </w:r>
    </w:p>
    <w:p w14:paraId="533ECD92" w14:textId="77777777" w:rsidR="007631E8" w:rsidRDefault="007631E8" w:rsidP="007631E8">
      <w:pPr>
        <w:pStyle w:val="Web"/>
        <w:spacing w:before="0" w:beforeAutospacing="0" w:after="0" w:afterAutospacing="0"/>
        <w:ind w:leftChars="400" w:left="960"/>
      </w:pPr>
      <w:r>
        <w:t>ELSE w.people_fully_vaccinated</w:t>
      </w:r>
    </w:p>
    <w:p w14:paraId="2B614976" w14:textId="77777777" w:rsidR="007631E8" w:rsidRDefault="007631E8" w:rsidP="007631E8">
      <w:pPr>
        <w:pStyle w:val="Web"/>
        <w:spacing w:before="0" w:beforeAutospacing="0" w:after="0" w:afterAutospacing="0"/>
        <w:ind w:leftChars="200" w:left="480"/>
      </w:pPr>
      <w:r>
        <w:t>END AS "Wales",</w:t>
      </w:r>
    </w:p>
    <w:p w14:paraId="4E4BEB2A" w14:textId="77777777" w:rsidR="007631E8" w:rsidRDefault="007631E8" w:rsidP="007631E8">
      <w:pPr>
        <w:pStyle w:val="Web"/>
        <w:spacing w:before="0" w:beforeAutospacing="0" w:after="0" w:afterAutospacing="0"/>
        <w:ind w:leftChars="200" w:left="480"/>
      </w:pPr>
      <w:r>
        <w:t>CASE</w:t>
      </w:r>
    </w:p>
    <w:p w14:paraId="5189860B" w14:textId="77777777" w:rsidR="007631E8" w:rsidRDefault="007631E8" w:rsidP="007631E8">
      <w:pPr>
        <w:pStyle w:val="Web"/>
        <w:spacing w:before="0" w:beforeAutospacing="0" w:after="0" w:afterAutospacing="0"/>
        <w:ind w:leftChars="400" w:left="960"/>
      </w:pPr>
      <w:r>
        <w:t>WHEN c.people_fully_vaccinated IS NULL OR c.people_fully_vaccinated = '' THEN 'No complete data for the month'</w:t>
      </w:r>
    </w:p>
    <w:p w14:paraId="23E84165" w14:textId="77777777" w:rsidR="007631E8" w:rsidRDefault="007631E8" w:rsidP="007631E8">
      <w:pPr>
        <w:pStyle w:val="Web"/>
        <w:spacing w:before="0" w:beforeAutospacing="0" w:after="0" w:afterAutospacing="0"/>
        <w:ind w:leftChars="400" w:left="960"/>
      </w:pPr>
      <w:r>
        <w:t>ELSE c.people_fully_vaccinated</w:t>
      </w:r>
    </w:p>
    <w:p w14:paraId="20217AAA" w14:textId="77777777" w:rsidR="007631E8" w:rsidRDefault="007631E8" w:rsidP="007631E8">
      <w:pPr>
        <w:pStyle w:val="Web"/>
        <w:spacing w:before="0" w:beforeAutospacing="0" w:after="0" w:afterAutospacing="0"/>
        <w:ind w:leftChars="200" w:left="480"/>
      </w:pPr>
      <w:r>
        <w:t>END AS "Canada",</w:t>
      </w:r>
    </w:p>
    <w:p w14:paraId="3F6B7D5C" w14:textId="77777777" w:rsidR="007631E8" w:rsidRDefault="007631E8" w:rsidP="007631E8">
      <w:pPr>
        <w:pStyle w:val="Web"/>
        <w:spacing w:before="0" w:beforeAutospacing="0" w:after="0" w:afterAutospacing="0"/>
        <w:ind w:leftChars="200" w:left="480"/>
      </w:pPr>
      <w:r>
        <w:t>CASE</w:t>
      </w:r>
    </w:p>
    <w:p w14:paraId="19B515B4" w14:textId="77777777" w:rsidR="007631E8" w:rsidRDefault="007631E8" w:rsidP="007631E8">
      <w:pPr>
        <w:pStyle w:val="Web"/>
        <w:spacing w:before="0" w:beforeAutospacing="0" w:after="0" w:afterAutospacing="0"/>
        <w:ind w:leftChars="400" w:left="960"/>
      </w:pPr>
      <w:r>
        <w:t>WHEN d.people_fully_vaccinated IS NULL OR d.people_fully_vaccinated = '' THEN 'No complete data for the month'</w:t>
      </w:r>
    </w:p>
    <w:p w14:paraId="530E67B7" w14:textId="77777777" w:rsidR="007631E8" w:rsidRDefault="007631E8" w:rsidP="007631E8">
      <w:pPr>
        <w:pStyle w:val="Web"/>
        <w:spacing w:before="0" w:beforeAutospacing="0" w:after="0" w:afterAutospacing="0"/>
        <w:ind w:leftChars="400" w:left="960"/>
      </w:pPr>
      <w:r>
        <w:t>ELSE d.people_fully_vaccinated</w:t>
      </w:r>
    </w:p>
    <w:p w14:paraId="6AADC2B3" w14:textId="77777777" w:rsidR="007631E8" w:rsidRDefault="007631E8" w:rsidP="007631E8">
      <w:pPr>
        <w:pStyle w:val="Web"/>
        <w:spacing w:before="0" w:beforeAutospacing="0" w:after="0" w:afterAutospacing="0"/>
        <w:ind w:leftChars="200" w:left="480"/>
      </w:pPr>
      <w:r>
        <w:t>END AS "Denmark"</w:t>
      </w:r>
    </w:p>
    <w:p w14:paraId="27134A76" w14:textId="77777777" w:rsidR="007631E8" w:rsidRDefault="007631E8" w:rsidP="007631E8">
      <w:pPr>
        <w:pStyle w:val="Web"/>
        <w:spacing w:before="0" w:beforeAutospacing="0" w:after="0" w:afterAutospacing="0"/>
      </w:pPr>
      <w:r>
        <w:t xml:space="preserve">FROM </w:t>
      </w:r>
    </w:p>
    <w:p w14:paraId="19D8713F" w14:textId="1325005F" w:rsidR="007631E8" w:rsidRDefault="007631E8" w:rsidP="007631E8">
      <w:pPr>
        <w:pStyle w:val="Web"/>
        <w:spacing w:before="0" w:beforeAutospacing="0" w:after="0" w:afterAutospacing="0"/>
        <w:ind w:leftChars="200" w:left="480"/>
      </w:pPr>
      <w:r>
        <w:t>(</w:t>
      </w:r>
      <w:r>
        <w:rPr>
          <w:rFonts w:hint="eastAsia"/>
        </w:rPr>
        <w:t xml:space="preserve"> </w:t>
      </w:r>
      <w:r>
        <w:t>-- Subquery to get the last day of each month for Canada and its total fully vaccinated count</w:t>
      </w:r>
    </w:p>
    <w:p w14:paraId="1F7D3E41" w14:textId="77777777" w:rsidR="007631E8" w:rsidRDefault="007631E8" w:rsidP="007631E8">
      <w:pPr>
        <w:pStyle w:val="Web"/>
        <w:spacing w:before="0" w:beforeAutospacing="0" w:after="0" w:afterAutospacing="0"/>
        <w:ind w:leftChars="200" w:left="480"/>
      </w:pPr>
      <w:r>
        <w:t xml:space="preserve">SELECT </w:t>
      </w:r>
    </w:p>
    <w:p w14:paraId="22C9F837" w14:textId="77777777" w:rsidR="007631E8" w:rsidRDefault="007631E8" w:rsidP="007631E8">
      <w:pPr>
        <w:pStyle w:val="Web"/>
        <w:spacing w:before="0" w:beforeAutospacing="0" w:after="0" w:afterAutospacing="0"/>
        <w:ind w:leftChars="400" w:left="960"/>
      </w:pPr>
      <w:r>
        <w:t xml:space="preserve">strftime('%Y-%m', date) AS month, </w:t>
      </w:r>
    </w:p>
    <w:p w14:paraId="39441D17" w14:textId="77777777" w:rsidR="007631E8" w:rsidRDefault="007631E8" w:rsidP="007631E8">
      <w:pPr>
        <w:pStyle w:val="Web"/>
        <w:spacing w:before="0" w:beforeAutospacing="0" w:after="0" w:afterAutospacing="0"/>
        <w:ind w:leftChars="400" w:left="960"/>
      </w:pPr>
      <w:r>
        <w:t>people_fully_vaccinated</w:t>
      </w:r>
    </w:p>
    <w:p w14:paraId="051CBD4C" w14:textId="77777777" w:rsidR="007631E8" w:rsidRDefault="007631E8" w:rsidP="007631E8">
      <w:pPr>
        <w:pStyle w:val="Web"/>
        <w:spacing w:before="0" w:beforeAutospacing="0" w:after="0" w:afterAutospacing="0"/>
        <w:ind w:leftChars="200" w:left="480"/>
      </w:pPr>
      <w:r>
        <w:t xml:space="preserve">FROM </w:t>
      </w:r>
    </w:p>
    <w:p w14:paraId="3A96BA17" w14:textId="77777777" w:rsidR="007631E8" w:rsidRDefault="007631E8" w:rsidP="007631E8">
      <w:pPr>
        <w:pStyle w:val="Web"/>
        <w:spacing w:before="0" w:beforeAutospacing="0" w:after="0" w:afterAutospacing="0"/>
        <w:ind w:leftChars="200" w:left="480" w:firstLine="480"/>
      </w:pPr>
      <w:r>
        <w:t>Certain_Country_Records</w:t>
      </w:r>
    </w:p>
    <w:p w14:paraId="436DE803" w14:textId="77777777" w:rsidR="007631E8" w:rsidRDefault="007631E8" w:rsidP="007631E8">
      <w:pPr>
        <w:pStyle w:val="Web"/>
        <w:spacing w:before="0" w:beforeAutospacing="0" w:after="0" w:afterAutospacing="0"/>
        <w:ind w:leftChars="200" w:left="480"/>
      </w:pPr>
      <w:r>
        <w:t xml:space="preserve">WHERE </w:t>
      </w:r>
    </w:p>
    <w:p w14:paraId="6A6A84E4" w14:textId="77777777" w:rsidR="007631E8" w:rsidRDefault="007631E8" w:rsidP="007631E8">
      <w:pPr>
        <w:pStyle w:val="Web"/>
        <w:spacing w:before="0" w:beforeAutospacing="0" w:after="0" w:afterAutospacing="0"/>
        <w:ind w:leftChars="200" w:left="480" w:firstLine="480"/>
      </w:pPr>
      <w:r>
        <w:t xml:space="preserve">iso_code = 'CAN' </w:t>
      </w:r>
    </w:p>
    <w:p w14:paraId="13791BD0" w14:textId="77777777" w:rsidR="007631E8" w:rsidRDefault="007631E8" w:rsidP="007631E8">
      <w:pPr>
        <w:pStyle w:val="Web"/>
        <w:spacing w:before="0" w:beforeAutospacing="0" w:after="0" w:afterAutospacing="0"/>
        <w:ind w:leftChars="200" w:left="480" w:firstLine="480"/>
      </w:pPr>
      <w:r>
        <w:t xml:space="preserve">AND strftime('%Y', date) IN ('2022', '2023') </w:t>
      </w:r>
    </w:p>
    <w:p w14:paraId="282CAD24" w14:textId="77777777" w:rsidR="007631E8" w:rsidRDefault="007631E8" w:rsidP="007631E8">
      <w:pPr>
        <w:pStyle w:val="Web"/>
        <w:spacing w:before="0" w:beforeAutospacing="0" w:after="0" w:afterAutospacing="0"/>
        <w:ind w:leftChars="200" w:left="480" w:firstLine="480"/>
      </w:pPr>
      <w:r>
        <w:lastRenderedPageBreak/>
        <w:t>AND date IN (</w:t>
      </w:r>
    </w:p>
    <w:p w14:paraId="54FB08DB" w14:textId="77777777" w:rsidR="007631E8" w:rsidRDefault="007631E8" w:rsidP="007631E8">
      <w:pPr>
        <w:pStyle w:val="Web"/>
        <w:spacing w:before="0" w:beforeAutospacing="0" w:after="0" w:afterAutospacing="0"/>
        <w:ind w:leftChars="800" w:left="1920"/>
      </w:pPr>
      <w:r>
        <w:t xml:space="preserve">SELECT </w:t>
      </w:r>
    </w:p>
    <w:p w14:paraId="3D8F9E0A" w14:textId="77777777" w:rsidR="007631E8" w:rsidRDefault="007631E8" w:rsidP="007631E8">
      <w:pPr>
        <w:pStyle w:val="Web"/>
        <w:spacing w:before="0" w:beforeAutospacing="0" w:after="0" w:afterAutospacing="0"/>
        <w:ind w:leftChars="800" w:left="1920" w:firstLine="480"/>
      </w:pPr>
      <w:r>
        <w:t>MAX(date) -- use the last day of the month to count the total fully vaccinated number, becuase people_fully_vaccinated is a cumulative value.</w:t>
      </w:r>
    </w:p>
    <w:p w14:paraId="49AEAF5D" w14:textId="77777777" w:rsidR="007631E8" w:rsidRDefault="007631E8" w:rsidP="007631E8">
      <w:pPr>
        <w:pStyle w:val="Web"/>
        <w:spacing w:before="0" w:beforeAutospacing="0" w:after="0" w:afterAutospacing="0"/>
        <w:ind w:leftChars="800" w:left="1920"/>
      </w:pPr>
      <w:r>
        <w:t xml:space="preserve">FROM </w:t>
      </w:r>
    </w:p>
    <w:p w14:paraId="4D8A526F" w14:textId="77777777" w:rsidR="007631E8" w:rsidRDefault="007631E8" w:rsidP="007631E8">
      <w:pPr>
        <w:pStyle w:val="Web"/>
        <w:spacing w:before="0" w:beforeAutospacing="0" w:after="0" w:afterAutospacing="0"/>
        <w:ind w:leftChars="800" w:left="1920" w:firstLine="480"/>
      </w:pPr>
      <w:r>
        <w:t>Certain_Country_Records</w:t>
      </w:r>
    </w:p>
    <w:p w14:paraId="4E894962" w14:textId="77777777" w:rsidR="007631E8" w:rsidRDefault="007631E8" w:rsidP="007631E8">
      <w:pPr>
        <w:pStyle w:val="Web"/>
        <w:spacing w:before="0" w:beforeAutospacing="0" w:after="0" w:afterAutospacing="0"/>
        <w:ind w:leftChars="800" w:left="1920"/>
      </w:pPr>
      <w:r>
        <w:t xml:space="preserve">WHERE </w:t>
      </w:r>
    </w:p>
    <w:p w14:paraId="03D1255F" w14:textId="77777777" w:rsidR="007631E8" w:rsidRDefault="007631E8" w:rsidP="007631E8">
      <w:pPr>
        <w:pStyle w:val="Web"/>
        <w:spacing w:before="0" w:beforeAutospacing="0" w:after="0" w:afterAutospacing="0"/>
        <w:ind w:leftChars="900" w:left="2160"/>
      </w:pPr>
      <w:r>
        <w:t xml:space="preserve">iso_code = 'CAN' </w:t>
      </w:r>
    </w:p>
    <w:p w14:paraId="09936F27" w14:textId="77777777" w:rsidR="007631E8" w:rsidRDefault="007631E8" w:rsidP="007631E8">
      <w:pPr>
        <w:pStyle w:val="Web"/>
        <w:spacing w:before="0" w:beforeAutospacing="0" w:after="0" w:afterAutospacing="0"/>
        <w:ind w:leftChars="900" w:left="2160"/>
      </w:pPr>
      <w:r>
        <w:t>AND strftime('%Y', date) IN ('2022', '2023')</w:t>
      </w:r>
    </w:p>
    <w:p w14:paraId="781BE323" w14:textId="77777777" w:rsidR="007631E8" w:rsidRDefault="007631E8" w:rsidP="007631E8">
      <w:pPr>
        <w:pStyle w:val="Web"/>
        <w:spacing w:before="0" w:beforeAutospacing="0" w:after="0" w:afterAutospacing="0"/>
        <w:ind w:leftChars="800" w:left="1920"/>
      </w:pPr>
      <w:r>
        <w:t xml:space="preserve">GROUP BY </w:t>
      </w:r>
    </w:p>
    <w:p w14:paraId="60E5A9DA" w14:textId="77777777" w:rsidR="007631E8" w:rsidRDefault="007631E8" w:rsidP="007631E8">
      <w:pPr>
        <w:pStyle w:val="Web"/>
        <w:spacing w:before="0" w:beforeAutospacing="0" w:after="0" w:afterAutospacing="0"/>
        <w:ind w:leftChars="800" w:left="1920" w:firstLine="480"/>
      </w:pPr>
      <w:r>
        <w:t>strftime('%Y', date), strftime('%m', date)</w:t>
      </w:r>
    </w:p>
    <w:p w14:paraId="65B1FEDD" w14:textId="77777777" w:rsidR="007631E8" w:rsidRDefault="007631E8" w:rsidP="007631E8">
      <w:pPr>
        <w:pStyle w:val="Web"/>
        <w:spacing w:before="0" w:beforeAutospacing="0" w:after="0" w:afterAutospacing="0"/>
        <w:ind w:leftChars="800" w:left="1920"/>
      </w:pPr>
      <w:r>
        <w:t>)</w:t>
      </w:r>
    </w:p>
    <w:p w14:paraId="788B48FC" w14:textId="77777777" w:rsidR="007631E8" w:rsidRDefault="007631E8" w:rsidP="007631E8">
      <w:pPr>
        <w:pStyle w:val="Web"/>
        <w:spacing w:before="0" w:beforeAutospacing="0" w:after="0" w:afterAutospacing="0"/>
        <w:ind w:leftChars="200" w:left="480"/>
      </w:pPr>
      <w:r>
        <w:t>) AS c</w:t>
      </w:r>
    </w:p>
    <w:p w14:paraId="127BF08C" w14:textId="77777777" w:rsidR="007631E8" w:rsidRDefault="007631E8" w:rsidP="007631E8">
      <w:pPr>
        <w:pStyle w:val="Web"/>
        <w:spacing w:before="0" w:beforeAutospacing="0" w:after="0" w:afterAutospacing="0"/>
      </w:pPr>
      <w:r>
        <w:t xml:space="preserve">LEFT JOIN </w:t>
      </w:r>
    </w:p>
    <w:p w14:paraId="0C0ABF80" w14:textId="0D8BEA39" w:rsidR="007631E8" w:rsidRDefault="007631E8" w:rsidP="007631E8">
      <w:pPr>
        <w:pStyle w:val="Web"/>
        <w:spacing w:before="0" w:beforeAutospacing="0" w:after="0" w:afterAutospacing="0"/>
        <w:ind w:firstLine="480"/>
      </w:pPr>
      <w:r>
        <w:t>(-- Logic is the same as above, just changing the iso_code to USA</w:t>
      </w:r>
    </w:p>
    <w:p w14:paraId="13614D39" w14:textId="77777777" w:rsidR="007631E8" w:rsidRDefault="007631E8" w:rsidP="007631E8">
      <w:pPr>
        <w:pStyle w:val="Web"/>
        <w:spacing w:before="0" w:beforeAutospacing="0" w:after="0" w:afterAutospacing="0"/>
        <w:ind w:leftChars="200" w:left="480"/>
      </w:pPr>
      <w:r>
        <w:t xml:space="preserve">SELECT </w:t>
      </w:r>
    </w:p>
    <w:p w14:paraId="16DC2E45" w14:textId="77777777" w:rsidR="007631E8" w:rsidRDefault="007631E8" w:rsidP="007631E8">
      <w:pPr>
        <w:pStyle w:val="Web"/>
        <w:spacing w:before="0" w:beforeAutospacing="0" w:after="0" w:afterAutospacing="0"/>
        <w:ind w:leftChars="400" w:left="960"/>
      </w:pPr>
      <w:r>
        <w:t xml:space="preserve">strftime('%Y-%m', date) AS month, </w:t>
      </w:r>
    </w:p>
    <w:p w14:paraId="17E7C723" w14:textId="77777777" w:rsidR="007631E8" w:rsidRDefault="007631E8" w:rsidP="007631E8">
      <w:pPr>
        <w:pStyle w:val="Web"/>
        <w:spacing w:before="0" w:beforeAutospacing="0" w:after="0" w:afterAutospacing="0"/>
        <w:ind w:leftChars="400" w:left="960"/>
      </w:pPr>
      <w:r>
        <w:t>people_fully_vaccinated</w:t>
      </w:r>
    </w:p>
    <w:p w14:paraId="31CF5ACA" w14:textId="77777777" w:rsidR="007631E8" w:rsidRDefault="007631E8" w:rsidP="007631E8">
      <w:pPr>
        <w:pStyle w:val="Web"/>
        <w:spacing w:before="0" w:beforeAutospacing="0" w:after="0" w:afterAutospacing="0"/>
        <w:ind w:leftChars="200" w:left="480"/>
      </w:pPr>
      <w:r>
        <w:t xml:space="preserve">FROM </w:t>
      </w:r>
    </w:p>
    <w:p w14:paraId="7ADABF63" w14:textId="77777777" w:rsidR="007631E8" w:rsidRDefault="007631E8" w:rsidP="007631E8">
      <w:pPr>
        <w:pStyle w:val="Web"/>
        <w:spacing w:before="0" w:beforeAutospacing="0" w:after="0" w:afterAutospacing="0"/>
        <w:ind w:leftChars="200" w:left="480" w:firstLine="480"/>
      </w:pPr>
      <w:r>
        <w:t>Certain_Country_Records</w:t>
      </w:r>
    </w:p>
    <w:p w14:paraId="34ED2829" w14:textId="77777777" w:rsidR="007631E8" w:rsidRDefault="007631E8" w:rsidP="007631E8">
      <w:pPr>
        <w:pStyle w:val="Web"/>
        <w:spacing w:before="0" w:beforeAutospacing="0" w:after="0" w:afterAutospacing="0"/>
        <w:ind w:leftChars="200" w:left="480"/>
      </w:pPr>
      <w:r>
        <w:t xml:space="preserve">WHERE </w:t>
      </w:r>
    </w:p>
    <w:p w14:paraId="092A75A7" w14:textId="77777777" w:rsidR="007631E8" w:rsidRDefault="007631E8" w:rsidP="007631E8">
      <w:pPr>
        <w:pStyle w:val="Web"/>
        <w:spacing w:before="0" w:beforeAutospacing="0" w:after="0" w:afterAutospacing="0"/>
        <w:ind w:leftChars="300" w:left="720"/>
      </w:pPr>
      <w:r>
        <w:t xml:space="preserve">iso_code = 'USA' </w:t>
      </w:r>
    </w:p>
    <w:p w14:paraId="3CF04975" w14:textId="77777777" w:rsidR="007631E8" w:rsidRDefault="007631E8" w:rsidP="007631E8">
      <w:pPr>
        <w:pStyle w:val="Web"/>
        <w:spacing w:before="0" w:beforeAutospacing="0" w:after="0" w:afterAutospacing="0"/>
        <w:ind w:leftChars="300" w:left="720"/>
      </w:pPr>
      <w:r>
        <w:t>AND strftime('%Y', date) IN ('2022', '2023')</w:t>
      </w:r>
    </w:p>
    <w:p w14:paraId="693ED369" w14:textId="77777777" w:rsidR="007631E8" w:rsidRDefault="007631E8" w:rsidP="007631E8">
      <w:pPr>
        <w:pStyle w:val="Web"/>
        <w:spacing w:before="0" w:beforeAutospacing="0" w:after="0" w:afterAutospacing="0"/>
        <w:ind w:leftChars="300" w:left="720"/>
      </w:pPr>
      <w:r>
        <w:t>AND date IN (</w:t>
      </w:r>
    </w:p>
    <w:p w14:paraId="2A414F0B" w14:textId="77777777" w:rsidR="007631E8" w:rsidRDefault="007631E8" w:rsidP="007631E8">
      <w:pPr>
        <w:pStyle w:val="Web"/>
        <w:spacing w:before="0" w:beforeAutospacing="0" w:after="0" w:afterAutospacing="0"/>
        <w:ind w:leftChars="700" w:left="1680"/>
      </w:pPr>
      <w:r>
        <w:t xml:space="preserve">SELECT </w:t>
      </w:r>
    </w:p>
    <w:p w14:paraId="2682220E" w14:textId="77777777" w:rsidR="007631E8" w:rsidRDefault="007631E8" w:rsidP="007631E8">
      <w:pPr>
        <w:pStyle w:val="Web"/>
        <w:spacing w:before="0" w:beforeAutospacing="0" w:after="0" w:afterAutospacing="0"/>
        <w:ind w:leftChars="900" w:left="2160" w:firstLine="240"/>
      </w:pPr>
      <w:r>
        <w:t>MAX(date)</w:t>
      </w:r>
    </w:p>
    <w:p w14:paraId="69612A61" w14:textId="77777777" w:rsidR="007631E8" w:rsidRDefault="007631E8" w:rsidP="007631E8">
      <w:pPr>
        <w:pStyle w:val="Web"/>
        <w:spacing w:before="0" w:beforeAutospacing="0" w:after="0" w:afterAutospacing="0"/>
        <w:ind w:leftChars="700" w:left="1680"/>
      </w:pPr>
      <w:r>
        <w:t xml:space="preserve">FROM </w:t>
      </w:r>
    </w:p>
    <w:p w14:paraId="4FA3CD63" w14:textId="77777777" w:rsidR="007631E8" w:rsidRDefault="007631E8" w:rsidP="007631E8">
      <w:pPr>
        <w:pStyle w:val="Web"/>
        <w:spacing w:before="0" w:beforeAutospacing="0" w:after="0" w:afterAutospacing="0"/>
        <w:ind w:leftChars="900" w:left="2160" w:firstLine="240"/>
      </w:pPr>
      <w:r>
        <w:t>Certain_Country_Records</w:t>
      </w:r>
    </w:p>
    <w:p w14:paraId="5A0B3C5C" w14:textId="77777777" w:rsidR="007631E8" w:rsidRDefault="007631E8" w:rsidP="007631E8">
      <w:pPr>
        <w:pStyle w:val="Web"/>
        <w:spacing w:before="0" w:beforeAutospacing="0" w:after="0" w:afterAutospacing="0"/>
        <w:ind w:leftChars="700" w:left="1680"/>
      </w:pPr>
      <w:r>
        <w:t xml:space="preserve">WHERE </w:t>
      </w:r>
    </w:p>
    <w:p w14:paraId="7C1776C0" w14:textId="77777777" w:rsidR="007631E8" w:rsidRDefault="007631E8" w:rsidP="007631E8">
      <w:pPr>
        <w:pStyle w:val="Web"/>
        <w:spacing w:before="0" w:beforeAutospacing="0" w:after="0" w:afterAutospacing="0"/>
        <w:ind w:leftChars="900" w:left="2160"/>
      </w:pPr>
      <w:r>
        <w:t xml:space="preserve">iso_code = 'USA' </w:t>
      </w:r>
    </w:p>
    <w:p w14:paraId="2B33A215" w14:textId="77777777" w:rsidR="007631E8" w:rsidRDefault="007631E8" w:rsidP="007631E8">
      <w:pPr>
        <w:pStyle w:val="Web"/>
        <w:spacing w:before="0" w:beforeAutospacing="0" w:after="0" w:afterAutospacing="0"/>
        <w:ind w:leftChars="900" w:left="2160"/>
      </w:pPr>
      <w:r>
        <w:lastRenderedPageBreak/>
        <w:t>AND strftime('%Y', date) IN ('2022', '2023')</w:t>
      </w:r>
    </w:p>
    <w:p w14:paraId="76DDBC8B" w14:textId="77777777" w:rsidR="007631E8" w:rsidRDefault="007631E8" w:rsidP="007631E8">
      <w:pPr>
        <w:pStyle w:val="Web"/>
        <w:spacing w:before="0" w:beforeAutospacing="0" w:after="0" w:afterAutospacing="0"/>
        <w:ind w:leftChars="700" w:left="1680"/>
      </w:pPr>
      <w:r>
        <w:t xml:space="preserve">GROUP BY </w:t>
      </w:r>
    </w:p>
    <w:p w14:paraId="33971430" w14:textId="77777777" w:rsidR="007631E8" w:rsidRDefault="007631E8" w:rsidP="00EC35A1">
      <w:pPr>
        <w:pStyle w:val="Web"/>
        <w:spacing w:before="0" w:beforeAutospacing="0" w:after="0" w:afterAutospacing="0"/>
        <w:ind w:leftChars="900" w:left="2160"/>
      </w:pPr>
      <w:r>
        <w:t>strftime('%Y', date), strftime('%m', date)</w:t>
      </w:r>
    </w:p>
    <w:p w14:paraId="45EE3A4C" w14:textId="77777777" w:rsidR="007631E8" w:rsidRDefault="007631E8" w:rsidP="007631E8">
      <w:pPr>
        <w:pStyle w:val="Web"/>
        <w:spacing w:before="0" w:beforeAutospacing="0" w:after="0" w:afterAutospacing="0"/>
        <w:ind w:leftChars="700" w:left="1680"/>
      </w:pPr>
      <w:r>
        <w:t>)</w:t>
      </w:r>
    </w:p>
    <w:p w14:paraId="5F3F4CAD" w14:textId="77777777" w:rsidR="007631E8" w:rsidRDefault="007631E8" w:rsidP="007631E8">
      <w:pPr>
        <w:pStyle w:val="Web"/>
        <w:spacing w:before="0" w:beforeAutospacing="0" w:after="0" w:afterAutospacing="0"/>
        <w:ind w:leftChars="200" w:left="480"/>
      </w:pPr>
      <w:r>
        <w:t>) AS u</w:t>
      </w:r>
    </w:p>
    <w:p w14:paraId="1A6D653D" w14:textId="77777777" w:rsidR="007631E8" w:rsidRDefault="007631E8" w:rsidP="007631E8">
      <w:pPr>
        <w:pStyle w:val="Web"/>
        <w:spacing w:before="0" w:beforeAutospacing="0" w:after="0" w:afterAutospacing="0"/>
        <w:ind w:leftChars="200" w:left="480"/>
      </w:pPr>
      <w:r>
        <w:t>ON c.month = u.month</w:t>
      </w:r>
    </w:p>
    <w:p w14:paraId="71D18736" w14:textId="77777777" w:rsidR="007631E8" w:rsidRDefault="007631E8" w:rsidP="007631E8">
      <w:pPr>
        <w:pStyle w:val="Web"/>
        <w:spacing w:before="0" w:beforeAutospacing="0" w:after="0" w:afterAutospacing="0"/>
      </w:pPr>
      <w:r>
        <w:t xml:space="preserve">LEFT JOIN </w:t>
      </w:r>
    </w:p>
    <w:p w14:paraId="569C5001" w14:textId="4BA5388A" w:rsidR="007631E8" w:rsidRDefault="007631E8" w:rsidP="007631E8">
      <w:pPr>
        <w:pStyle w:val="Web"/>
        <w:spacing w:before="0" w:beforeAutospacing="0" w:after="0" w:afterAutospacing="0"/>
        <w:ind w:leftChars="200" w:left="480"/>
      </w:pPr>
      <w:r>
        <w:t>(-- Logic is the same as above, just changing the iso_code</w:t>
      </w:r>
    </w:p>
    <w:p w14:paraId="45B62ACD" w14:textId="77777777" w:rsidR="007631E8" w:rsidRDefault="007631E8" w:rsidP="007631E8">
      <w:pPr>
        <w:pStyle w:val="Web"/>
        <w:spacing w:before="0" w:beforeAutospacing="0" w:after="0" w:afterAutospacing="0"/>
        <w:ind w:leftChars="200" w:left="480"/>
      </w:pPr>
      <w:r>
        <w:t xml:space="preserve">SELECT </w:t>
      </w:r>
    </w:p>
    <w:p w14:paraId="7894DEA6" w14:textId="77777777" w:rsidR="007631E8" w:rsidRDefault="007631E8" w:rsidP="007631E8">
      <w:pPr>
        <w:pStyle w:val="Web"/>
        <w:spacing w:before="0" w:beforeAutospacing="0" w:after="0" w:afterAutospacing="0"/>
        <w:ind w:leftChars="400" w:left="960"/>
      </w:pPr>
      <w:r>
        <w:t xml:space="preserve">strftime('%Y-%m', date) AS month, </w:t>
      </w:r>
    </w:p>
    <w:p w14:paraId="022E80E4" w14:textId="77777777" w:rsidR="007631E8" w:rsidRDefault="007631E8" w:rsidP="007631E8">
      <w:pPr>
        <w:pStyle w:val="Web"/>
        <w:spacing w:before="0" w:beforeAutospacing="0" w:after="0" w:afterAutospacing="0"/>
        <w:ind w:leftChars="400" w:left="960"/>
      </w:pPr>
      <w:r>
        <w:t>people_fully_vaccinated</w:t>
      </w:r>
    </w:p>
    <w:p w14:paraId="4D136499" w14:textId="77777777" w:rsidR="007631E8" w:rsidRDefault="007631E8" w:rsidP="007631E8">
      <w:pPr>
        <w:pStyle w:val="Web"/>
        <w:spacing w:before="0" w:beforeAutospacing="0" w:after="0" w:afterAutospacing="0"/>
        <w:ind w:leftChars="200" w:left="480"/>
      </w:pPr>
      <w:r>
        <w:t xml:space="preserve">FROM </w:t>
      </w:r>
    </w:p>
    <w:p w14:paraId="7C071D25" w14:textId="77777777" w:rsidR="007631E8" w:rsidRDefault="007631E8" w:rsidP="007631E8">
      <w:pPr>
        <w:pStyle w:val="Web"/>
        <w:spacing w:before="0" w:beforeAutospacing="0" w:after="0" w:afterAutospacing="0"/>
        <w:ind w:leftChars="200" w:left="480" w:firstLine="480"/>
      </w:pPr>
      <w:r>
        <w:t>Certain_Country_Records</w:t>
      </w:r>
    </w:p>
    <w:p w14:paraId="37F603EF" w14:textId="77777777" w:rsidR="007631E8" w:rsidRDefault="007631E8" w:rsidP="007631E8">
      <w:pPr>
        <w:pStyle w:val="Web"/>
        <w:spacing w:before="0" w:beforeAutospacing="0" w:after="0" w:afterAutospacing="0"/>
        <w:ind w:leftChars="200" w:left="480"/>
      </w:pPr>
      <w:r>
        <w:t xml:space="preserve">WHERE </w:t>
      </w:r>
    </w:p>
    <w:p w14:paraId="7401CC73" w14:textId="77777777" w:rsidR="007631E8" w:rsidRDefault="007631E8" w:rsidP="007631E8">
      <w:pPr>
        <w:pStyle w:val="Web"/>
        <w:spacing w:before="0" w:beforeAutospacing="0" w:after="0" w:afterAutospacing="0"/>
        <w:ind w:leftChars="400" w:left="960"/>
      </w:pPr>
      <w:r>
        <w:t xml:space="preserve">iso_code = 'OWID_WLS' </w:t>
      </w:r>
    </w:p>
    <w:p w14:paraId="040D55D0" w14:textId="77777777" w:rsidR="007631E8" w:rsidRDefault="007631E8" w:rsidP="007631E8">
      <w:pPr>
        <w:pStyle w:val="Web"/>
        <w:spacing w:before="0" w:beforeAutospacing="0" w:after="0" w:afterAutospacing="0"/>
        <w:ind w:leftChars="400" w:left="960"/>
      </w:pPr>
      <w:r>
        <w:t>AND strftime('%Y', date) IN ('2022', '2023')</w:t>
      </w:r>
    </w:p>
    <w:p w14:paraId="0EA1AD9C" w14:textId="77777777" w:rsidR="007631E8" w:rsidRDefault="007631E8" w:rsidP="007631E8">
      <w:pPr>
        <w:pStyle w:val="Web"/>
        <w:spacing w:before="0" w:beforeAutospacing="0" w:after="0" w:afterAutospacing="0"/>
        <w:ind w:leftChars="400" w:left="960"/>
      </w:pPr>
      <w:r>
        <w:t>AND date IN (</w:t>
      </w:r>
    </w:p>
    <w:p w14:paraId="6B8DF11E" w14:textId="77777777" w:rsidR="007631E8" w:rsidRDefault="007631E8" w:rsidP="007631E8">
      <w:pPr>
        <w:pStyle w:val="Web"/>
        <w:spacing w:before="0" w:beforeAutospacing="0" w:after="0" w:afterAutospacing="0"/>
        <w:ind w:leftChars="900" w:left="2160"/>
      </w:pPr>
      <w:r>
        <w:t xml:space="preserve">SELECT </w:t>
      </w:r>
    </w:p>
    <w:p w14:paraId="3F67F59F" w14:textId="77777777" w:rsidR="007631E8" w:rsidRDefault="007631E8" w:rsidP="007631E8">
      <w:pPr>
        <w:pStyle w:val="Web"/>
        <w:spacing w:before="0" w:beforeAutospacing="0" w:after="0" w:afterAutospacing="0"/>
        <w:ind w:leftChars="1100" w:left="2640" w:firstLine="240"/>
      </w:pPr>
      <w:r>
        <w:t>MAX(date)</w:t>
      </w:r>
    </w:p>
    <w:p w14:paraId="1246B9FE" w14:textId="77777777" w:rsidR="007631E8" w:rsidRDefault="007631E8" w:rsidP="007631E8">
      <w:pPr>
        <w:pStyle w:val="Web"/>
        <w:spacing w:before="0" w:beforeAutospacing="0" w:after="0" w:afterAutospacing="0"/>
        <w:ind w:leftChars="900" w:left="2160"/>
      </w:pPr>
      <w:r>
        <w:t xml:space="preserve">FROM </w:t>
      </w:r>
    </w:p>
    <w:p w14:paraId="3E5A07F6" w14:textId="77777777" w:rsidR="007631E8" w:rsidRDefault="007631E8" w:rsidP="007631E8">
      <w:pPr>
        <w:pStyle w:val="Web"/>
        <w:spacing w:before="0" w:beforeAutospacing="0" w:after="0" w:afterAutospacing="0"/>
        <w:ind w:leftChars="1100" w:left="2640" w:firstLine="240"/>
      </w:pPr>
      <w:r>
        <w:t>Certain_Country_Records</w:t>
      </w:r>
    </w:p>
    <w:p w14:paraId="1EF0352C" w14:textId="77777777" w:rsidR="007631E8" w:rsidRDefault="007631E8" w:rsidP="007631E8">
      <w:pPr>
        <w:pStyle w:val="Web"/>
        <w:spacing w:before="0" w:beforeAutospacing="0" w:after="0" w:afterAutospacing="0"/>
        <w:ind w:leftChars="900" w:left="2160"/>
      </w:pPr>
      <w:r>
        <w:t xml:space="preserve">WHERE </w:t>
      </w:r>
    </w:p>
    <w:p w14:paraId="0034936F" w14:textId="77777777" w:rsidR="007631E8" w:rsidRDefault="007631E8" w:rsidP="007631E8">
      <w:pPr>
        <w:pStyle w:val="Web"/>
        <w:spacing w:before="0" w:beforeAutospacing="0" w:after="0" w:afterAutospacing="0"/>
        <w:ind w:leftChars="1100" w:left="2640"/>
      </w:pPr>
      <w:r>
        <w:t xml:space="preserve">iso_code = 'OWID_WLS' </w:t>
      </w:r>
    </w:p>
    <w:p w14:paraId="7C08B082" w14:textId="77777777" w:rsidR="007631E8" w:rsidRDefault="007631E8" w:rsidP="007631E8">
      <w:pPr>
        <w:pStyle w:val="Web"/>
        <w:spacing w:before="0" w:beforeAutospacing="0" w:after="0" w:afterAutospacing="0"/>
        <w:ind w:leftChars="1100" w:left="2640"/>
      </w:pPr>
      <w:r>
        <w:t>AND strftime('%Y', date) IN ('2022', '2023')</w:t>
      </w:r>
    </w:p>
    <w:p w14:paraId="74686B5A" w14:textId="77777777" w:rsidR="007631E8" w:rsidRDefault="007631E8" w:rsidP="007631E8">
      <w:pPr>
        <w:pStyle w:val="Web"/>
        <w:spacing w:before="0" w:beforeAutospacing="0" w:after="0" w:afterAutospacing="0"/>
        <w:ind w:leftChars="900" w:left="2160"/>
      </w:pPr>
      <w:r>
        <w:t xml:space="preserve">GROUP BY </w:t>
      </w:r>
    </w:p>
    <w:p w14:paraId="64EB5B25" w14:textId="77777777" w:rsidR="007631E8" w:rsidRDefault="007631E8" w:rsidP="007631E8">
      <w:pPr>
        <w:pStyle w:val="Web"/>
        <w:spacing w:before="0" w:beforeAutospacing="0" w:after="0" w:afterAutospacing="0"/>
        <w:ind w:leftChars="1100" w:left="2640" w:firstLine="240"/>
      </w:pPr>
      <w:r>
        <w:t>strftime('%Y', date), strftime('%m', date)</w:t>
      </w:r>
    </w:p>
    <w:p w14:paraId="34149999" w14:textId="77777777" w:rsidR="007631E8" w:rsidRDefault="007631E8" w:rsidP="007631E8">
      <w:pPr>
        <w:pStyle w:val="Web"/>
        <w:spacing w:before="0" w:beforeAutospacing="0" w:after="0" w:afterAutospacing="0"/>
        <w:ind w:leftChars="900" w:left="2160"/>
      </w:pPr>
      <w:r>
        <w:t>)</w:t>
      </w:r>
    </w:p>
    <w:p w14:paraId="15553F6D" w14:textId="77777777" w:rsidR="007631E8" w:rsidRDefault="007631E8" w:rsidP="007631E8">
      <w:pPr>
        <w:pStyle w:val="Web"/>
        <w:spacing w:before="0" w:beforeAutospacing="0" w:after="0" w:afterAutospacing="0"/>
        <w:ind w:leftChars="200" w:left="480"/>
      </w:pPr>
      <w:r>
        <w:t>) AS w</w:t>
      </w:r>
    </w:p>
    <w:p w14:paraId="026EFEF6" w14:textId="77777777" w:rsidR="007631E8" w:rsidRDefault="007631E8" w:rsidP="007631E8">
      <w:pPr>
        <w:pStyle w:val="Web"/>
        <w:spacing w:before="0" w:beforeAutospacing="0" w:after="0" w:afterAutospacing="0"/>
        <w:ind w:leftChars="200" w:left="480"/>
      </w:pPr>
      <w:r>
        <w:t>ON c.month = w.month</w:t>
      </w:r>
    </w:p>
    <w:p w14:paraId="7737C5FB" w14:textId="77777777" w:rsidR="007631E8" w:rsidRDefault="007631E8" w:rsidP="007631E8">
      <w:pPr>
        <w:pStyle w:val="Web"/>
        <w:spacing w:before="0" w:beforeAutospacing="0" w:after="0" w:afterAutospacing="0"/>
      </w:pPr>
      <w:r>
        <w:lastRenderedPageBreak/>
        <w:t xml:space="preserve">LEFT JOIN </w:t>
      </w:r>
    </w:p>
    <w:p w14:paraId="418EBA12" w14:textId="3D4510EC" w:rsidR="007631E8" w:rsidRDefault="007631E8" w:rsidP="007631E8">
      <w:pPr>
        <w:pStyle w:val="Web"/>
        <w:spacing w:before="0" w:beforeAutospacing="0" w:after="0" w:afterAutospacing="0"/>
      </w:pPr>
      <w:r>
        <w:t>(</w:t>
      </w:r>
      <w:r w:rsidR="00EC35A1">
        <w:rPr>
          <w:rFonts w:hint="eastAsia"/>
        </w:rPr>
        <w:t xml:space="preserve"> </w:t>
      </w:r>
      <w:r>
        <w:t>-- Logic is the same as above, just changing the iso_code</w:t>
      </w:r>
    </w:p>
    <w:p w14:paraId="1B85287F" w14:textId="77777777" w:rsidR="007631E8" w:rsidRDefault="007631E8" w:rsidP="00EC35A1">
      <w:pPr>
        <w:pStyle w:val="Web"/>
        <w:spacing w:before="0" w:beforeAutospacing="0" w:after="0" w:afterAutospacing="0"/>
        <w:ind w:leftChars="200" w:left="480"/>
      </w:pPr>
      <w:r>
        <w:t xml:space="preserve">SELECT </w:t>
      </w:r>
    </w:p>
    <w:p w14:paraId="5E6F4F73" w14:textId="77777777" w:rsidR="007631E8" w:rsidRDefault="007631E8" w:rsidP="00EC35A1">
      <w:pPr>
        <w:pStyle w:val="Web"/>
        <w:spacing w:before="0" w:beforeAutospacing="0" w:after="0" w:afterAutospacing="0"/>
        <w:ind w:leftChars="400" w:left="960"/>
      </w:pPr>
      <w:r>
        <w:t xml:space="preserve">strftime('%Y-%m', date) AS month, </w:t>
      </w:r>
    </w:p>
    <w:p w14:paraId="6F47DB45" w14:textId="77777777" w:rsidR="007631E8" w:rsidRDefault="007631E8" w:rsidP="00EC35A1">
      <w:pPr>
        <w:pStyle w:val="Web"/>
        <w:spacing w:before="0" w:beforeAutospacing="0" w:after="0" w:afterAutospacing="0"/>
        <w:ind w:leftChars="400" w:left="960"/>
      </w:pPr>
      <w:r>
        <w:t>people_fully_vaccinated</w:t>
      </w:r>
    </w:p>
    <w:p w14:paraId="32B3E6DF" w14:textId="77777777" w:rsidR="007631E8" w:rsidRDefault="007631E8" w:rsidP="00EC35A1">
      <w:pPr>
        <w:pStyle w:val="Web"/>
        <w:spacing w:before="0" w:beforeAutospacing="0" w:after="0" w:afterAutospacing="0"/>
        <w:ind w:leftChars="200" w:left="480"/>
      </w:pPr>
      <w:r>
        <w:t xml:space="preserve">FROM </w:t>
      </w:r>
    </w:p>
    <w:p w14:paraId="3AACB5C7" w14:textId="77777777" w:rsidR="007631E8" w:rsidRDefault="007631E8" w:rsidP="00EC35A1">
      <w:pPr>
        <w:pStyle w:val="Web"/>
        <w:spacing w:before="0" w:beforeAutospacing="0" w:after="0" w:afterAutospacing="0"/>
        <w:ind w:leftChars="200" w:left="480" w:firstLine="480"/>
      </w:pPr>
      <w:r>
        <w:t>Certain_Country_Records</w:t>
      </w:r>
    </w:p>
    <w:p w14:paraId="0EC6790D" w14:textId="77777777" w:rsidR="007631E8" w:rsidRDefault="007631E8" w:rsidP="00EC35A1">
      <w:pPr>
        <w:pStyle w:val="Web"/>
        <w:spacing w:before="0" w:beforeAutospacing="0" w:after="0" w:afterAutospacing="0"/>
        <w:ind w:leftChars="200" w:left="480"/>
      </w:pPr>
      <w:r>
        <w:t xml:space="preserve">WHERE </w:t>
      </w:r>
    </w:p>
    <w:p w14:paraId="6F1E8E75" w14:textId="77777777" w:rsidR="007631E8" w:rsidRDefault="007631E8" w:rsidP="00EC35A1">
      <w:pPr>
        <w:pStyle w:val="Web"/>
        <w:spacing w:before="0" w:beforeAutospacing="0" w:after="0" w:afterAutospacing="0"/>
        <w:ind w:leftChars="400" w:left="960"/>
      </w:pPr>
      <w:r>
        <w:t xml:space="preserve">iso_code = 'DNK' </w:t>
      </w:r>
    </w:p>
    <w:p w14:paraId="024C1B30" w14:textId="77777777" w:rsidR="007631E8" w:rsidRDefault="007631E8" w:rsidP="00EC35A1">
      <w:pPr>
        <w:pStyle w:val="Web"/>
        <w:spacing w:before="0" w:beforeAutospacing="0" w:after="0" w:afterAutospacing="0"/>
        <w:ind w:leftChars="400" w:left="960"/>
      </w:pPr>
      <w:r>
        <w:t>AND strftime('%Y', date) IN ('2022', '2023')</w:t>
      </w:r>
    </w:p>
    <w:p w14:paraId="3CBBBD81" w14:textId="77777777" w:rsidR="007631E8" w:rsidRDefault="007631E8" w:rsidP="00EC35A1">
      <w:pPr>
        <w:pStyle w:val="Web"/>
        <w:spacing w:before="0" w:beforeAutospacing="0" w:after="0" w:afterAutospacing="0"/>
        <w:ind w:leftChars="400" w:left="960"/>
      </w:pPr>
      <w:r>
        <w:t>AND date IN (</w:t>
      </w:r>
    </w:p>
    <w:p w14:paraId="0961D922" w14:textId="77777777" w:rsidR="007631E8" w:rsidRDefault="007631E8" w:rsidP="00EC35A1">
      <w:pPr>
        <w:pStyle w:val="Web"/>
        <w:spacing w:before="0" w:beforeAutospacing="0" w:after="0" w:afterAutospacing="0"/>
        <w:ind w:leftChars="900" w:left="2160"/>
      </w:pPr>
      <w:r>
        <w:t xml:space="preserve">SELECT </w:t>
      </w:r>
    </w:p>
    <w:p w14:paraId="09D39A9D" w14:textId="77777777" w:rsidR="007631E8" w:rsidRDefault="007631E8" w:rsidP="00EC35A1">
      <w:pPr>
        <w:pStyle w:val="Web"/>
        <w:spacing w:before="0" w:beforeAutospacing="0" w:after="0" w:afterAutospacing="0"/>
        <w:ind w:leftChars="1100" w:left="2640" w:firstLine="240"/>
      </w:pPr>
      <w:r>
        <w:t>MAX(date)</w:t>
      </w:r>
    </w:p>
    <w:p w14:paraId="15DF216D" w14:textId="77777777" w:rsidR="007631E8" w:rsidRDefault="007631E8" w:rsidP="00EC35A1">
      <w:pPr>
        <w:pStyle w:val="Web"/>
        <w:spacing w:before="0" w:beforeAutospacing="0" w:after="0" w:afterAutospacing="0"/>
        <w:ind w:leftChars="900" w:left="2160"/>
      </w:pPr>
      <w:r>
        <w:t xml:space="preserve">FROM </w:t>
      </w:r>
    </w:p>
    <w:p w14:paraId="2C120267" w14:textId="77777777" w:rsidR="007631E8" w:rsidRDefault="007631E8" w:rsidP="00EC35A1">
      <w:pPr>
        <w:pStyle w:val="Web"/>
        <w:spacing w:before="0" w:beforeAutospacing="0" w:after="0" w:afterAutospacing="0"/>
        <w:ind w:leftChars="1100" w:left="2640" w:firstLine="240"/>
      </w:pPr>
      <w:r>
        <w:t>Certain_Country_Records</w:t>
      </w:r>
    </w:p>
    <w:p w14:paraId="49F2FEE9" w14:textId="77777777" w:rsidR="007631E8" w:rsidRDefault="007631E8" w:rsidP="00EC35A1">
      <w:pPr>
        <w:pStyle w:val="Web"/>
        <w:spacing w:before="0" w:beforeAutospacing="0" w:after="0" w:afterAutospacing="0"/>
        <w:ind w:leftChars="900" w:left="2160"/>
      </w:pPr>
      <w:r>
        <w:t xml:space="preserve">WHERE </w:t>
      </w:r>
    </w:p>
    <w:p w14:paraId="0A2A1427" w14:textId="77777777" w:rsidR="007631E8" w:rsidRDefault="007631E8" w:rsidP="00EC35A1">
      <w:pPr>
        <w:pStyle w:val="Web"/>
        <w:spacing w:before="0" w:beforeAutospacing="0" w:after="0" w:afterAutospacing="0"/>
        <w:ind w:leftChars="1200" w:left="2880"/>
      </w:pPr>
      <w:r>
        <w:t xml:space="preserve">iso_code = 'DNK' </w:t>
      </w:r>
    </w:p>
    <w:p w14:paraId="0B53D80A" w14:textId="77777777" w:rsidR="007631E8" w:rsidRDefault="007631E8" w:rsidP="00EC35A1">
      <w:pPr>
        <w:pStyle w:val="Web"/>
        <w:spacing w:before="0" w:beforeAutospacing="0" w:after="0" w:afterAutospacing="0"/>
        <w:ind w:leftChars="1200" w:left="2880"/>
      </w:pPr>
      <w:r>
        <w:t>AND strftime('%Y', date) IN ('2022', '2023')</w:t>
      </w:r>
    </w:p>
    <w:p w14:paraId="2A93B021" w14:textId="77777777" w:rsidR="007631E8" w:rsidRDefault="007631E8" w:rsidP="00EC35A1">
      <w:pPr>
        <w:pStyle w:val="Web"/>
        <w:spacing w:before="0" w:beforeAutospacing="0" w:after="0" w:afterAutospacing="0"/>
        <w:ind w:leftChars="900" w:left="2160"/>
      </w:pPr>
      <w:r>
        <w:t xml:space="preserve">GROUP BY </w:t>
      </w:r>
    </w:p>
    <w:p w14:paraId="7ED8BA2D" w14:textId="77777777" w:rsidR="007631E8" w:rsidRDefault="007631E8" w:rsidP="00EC35A1">
      <w:pPr>
        <w:pStyle w:val="Web"/>
        <w:spacing w:before="0" w:beforeAutospacing="0" w:after="0" w:afterAutospacing="0"/>
        <w:ind w:leftChars="1100" w:left="2640" w:firstLine="240"/>
      </w:pPr>
      <w:r>
        <w:t>strftime('%Y', date), strftime('%m', date)</w:t>
      </w:r>
    </w:p>
    <w:p w14:paraId="5B6B4888" w14:textId="77777777" w:rsidR="007631E8" w:rsidRDefault="007631E8" w:rsidP="00EC35A1">
      <w:pPr>
        <w:pStyle w:val="Web"/>
        <w:spacing w:before="0" w:beforeAutospacing="0" w:after="0" w:afterAutospacing="0"/>
        <w:ind w:leftChars="800" w:left="1920" w:firstLine="480"/>
      </w:pPr>
      <w:r>
        <w:t>)</w:t>
      </w:r>
    </w:p>
    <w:p w14:paraId="3DCA70BC" w14:textId="77777777" w:rsidR="007631E8" w:rsidRDefault="007631E8" w:rsidP="00EC35A1">
      <w:pPr>
        <w:pStyle w:val="Web"/>
        <w:spacing w:before="0" w:beforeAutospacing="0" w:after="0" w:afterAutospacing="0"/>
        <w:ind w:leftChars="200" w:left="480"/>
      </w:pPr>
      <w:r>
        <w:t>) AS d</w:t>
      </w:r>
    </w:p>
    <w:p w14:paraId="1A53A248" w14:textId="77777777" w:rsidR="007631E8" w:rsidRDefault="007631E8" w:rsidP="00EC35A1">
      <w:pPr>
        <w:pStyle w:val="Web"/>
        <w:spacing w:before="0" w:beforeAutospacing="0" w:after="0" w:afterAutospacing="0"/>
        <w:ind w:leftChars="200" w:left="480"/>
      </w:pPr>
      <w:r>
        <w:t>ON c.month = d.month</w:t>
      </w:r>
    </w:p>
    <w:p w14:paraId="158570A9" w14:textId="77777777" w:rsidR="007631E8" w:rsidRDefault="007631E8" w:rsidP="007631E8">
      <w:pPr>
        <w:pStyle w:val="Web"/>
        <w:spacing w:before="0" w:beforeAutospacing="0" w:after="0" w:afterAutospacing="0"/>
      </w:pPr>
      <w:r>
        <w:t>WHERE</w:t>
      </w:r>
    </w:p>
    <w:p w14:paraId="3B3FC854" w14:textId="77777777" w:rsidR="007631E8" w:rsidRDefault="007631E8" w:rsidP="007631E8">
      <w:pPr>
        <w:pStyle w:val="Web"/>
        <w:spacing w:before="0" w:beforeAutospacing="0" w:after="0" w:afterAutospacing="0"/>
      </w:pPr>
      <w:r>
        <w:t>-- Filter out rows where all countries have no complete data to display</w:t>
      </w:r>
    </w:p>
    <w:p w14:paraId="18F51C8E" w14:textId="77777777" w:rsidR="007631E8" w:rsidRDefault="007631E8" w:rsidP="007631E8">
      <w:pPr>
        <w:pStyle w:val="Web"/>
        <w:spacing w:before="0" w:beforeAutospacing="0" w:after="0" w:afterAutospacing="0"/>
      </w:pPr>
      <w:r>
        <w:t xml:space="preserve">(c.people_fully_vaccinated IS NOT NULL AND c.people_fully_vaccinated != '') OR </w:t>
      </w:r>
    </w:p>
    <w:p w14:paraId="0E55257E" w14:textId="77777777" w:rsidR="007631E8" w:rsidRDefault="007631E8" w:rsidP="007631E8">
      <w:pPr>
        <w:pStyle w:val="Web"/>
        <w:spacing w:before="0" w:beforeAutospacing="0" w:after="0" w:afterAutospacing="0"/>
      </w:pPr>
      <w:r>
        <w:t>(u.people_fully_vaccinated IS NOT NULL AND u.people_fully_vaccinated != '') OR</w:t>
      </w:r>
    </w:p>
    <w:p w14:paraId="738C0533" w14:textId="77777777" w:rsidR="007631E8" w:rsidRDefault="007631E8" w:rsidP="007631E8">
      <w:pPr>
        <w:pStyle w:val="Web"/>
        <w:spacing w:before="0" w:beforeAutospacing="0" w:after="0" w:afterAutospacing="0"/>
      </w:pPr>
      <w:r>
        <w:t>(w.people_fully_vaccinated IS NOT NULL AND w.people_fully_vaccinated != '') OR</w:t>
      </w:r>
    </w:p>
    <w:p w14:paraId="5DB058BB" w14:textId="77777777" w:rsidR="007631E8" w:rsidRDefault="007631E8" w:rsidP="007631E8">
      <w:pPr>
        <w:pStyle w:val="Web"/>
        <w:spacing w:before="0" w:beforeAutospacing="0" w:after="0" w:afterAutospacing="0"/>
      </w:pPr>
      <w:r>
        <w:t>(d.people_fully_vaccinated IS NOT NULL AND d.people_fully_vaccinated != '')</w:t>
      </w:r>
    </w:p>
    <w:p w14:paraId="5148EAA7" w14:textId="77777777" w:rsidR="007631E8" w:rsidRDefault="007631E8" w:rsidP="007631E8">
      <w:pPr>
        <w:pStyle w:val="Web"/>
        <w:spacing w:before="0" w:beforeAutospacing="0" w:after="0" w:afterAutospacing="0"/>
      </w:pPr>
      <w:r>
        <w:lastRenderedPageBreak/>
        <w:t xml:space="preserve">ORDER BY </w:t>
      </w:r>
    </w:p>
    <w:p w14:paraId="11A83D07" w14:textId="755EF802" w:rsidR="007631E8" w:rsidRDefault="007631E8" w:rsidP="007631E8">
      <w:pPr>
        <w:tabs>
          <w:tab w:val="left" w:pos="6000"/>
        </w:tabs>
        <w:ind w:firstLineChars="200" w:firstLine="480"/>
      </w:pPr>
      <w:r>
        <w:t>c.month;</w:t>
      </w:r>
    </w:p>
    <w:p w14:paraId="648351DC" w14:textId="77777777" w:rsidR="001C0D4F" w:rsidRDefault="001C0D4F" w:rsidP="007631E8">
      <w:pPr>
        <w:tabs>
          <w:tab w:val="left" w:pos="6000"/>
        </w:tabs>
        <w:ind w:firstLineChars="200" w:firstLine="480"/>
      </w:pPr>
    </w:p>
    <w:p w14:paraId="18FB1FA1" w14:textId="15263A0F" w:rsidR="001C0D4F" w:rsidRDefault="001C0D4F" w:rsidP="007631E8">
      <w:pPr>
        <w:tabs>
          <w:tab w:val="left" w:pos="6000"/>
        </w:tabs>
        <w:ind w:firstLineChars="200" w:firstLine="489"/>
        <w:rPr>
          <w:rFonts w:ascii="Arial" w:hAnsi="Arial" w:cs="Arial"/>
          <w:b/>
          <w:bCs/>
        </w:rPr>
      </w:pPr>
      <w:r>
        <w:rPr>
          <w:rFonts w:ascii="Arial" w:hAnsi="Arial" w:cs="Arial" w:hint="eastAsia"/>
          <w:b/>
          <w:bCs/>
          <w:noProof/>
          <w14:ligatures w14:val="standardContextual"/>
        </w:rPr>
        <w:drawing>
          <wp:inline distT="0" distB="0" distL="0" distR="0" wp14:anchorId="768E0260" wp14:editId="4E9462B3">
            <wp:extent cx="9777730" cy="5868670"/>
            <wp:effectExtent l="0" t="0" r="1270" b="0"/>
            <wp:docPr id="662635944" name="圖片 6"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35944" name="圖片 6" descr="一張含有 文字, 螢幕擷取畫面, 軟體, 多媒體軟體 的圖片&#10;&#10;自動產生的描述"/>
                    <pic:cNvPicPr/>
                  </pic:nvPicPr>
                  <pic:blipFill>
                    <a:blip r:embed="rId15">
                      <a:extLst>
                        <a:ext uri="{28A0092B-C50C-407E-A947-70E740481C1C}">
                          <a14:useLocalDpi xmlns:a14="http://schemas.microsoft.com/office/drawing/2010/main" val="0"/>
                        </a:ext>
                      </a:extLst>
                    </a:blip>
                    <a:stretch>
                      <a:fillRect/>
                    </a:stretch>
                  </pic:blipFill>
                  <pic:spPr>
                    <a:xfrm>
                      <a:off x="0" y="0"/>
                      <a:ext cx="9777730" cy="5868670"/>
                    </a:xfrm>
                    <a:prstGeom prst="rect">
                      <a:avLst/>
                    </a:prstGeom>
                  </pic:spPr>
                </pic:pic>
              </a:graphicData>
            </a:graphic>
          </wp:inline>
        </w:drawing>
      </w:r>
    </w:p>
    <w:p w14:paraId="2A525C3C" w14:textId="4CFEA350" w:rsidR="00A877BE" w:rsidRDefault="00A877BE" w:rsidP="007631E8">
      <w:pPr>
        <w:tabs>
          <w:tab w:val="left" w:pos="6000"/>
        </w:tabs>
        <w:ind w:firstLineChars="200" w:firstLine="489"/>
        <w:rPr>
          <w:rFonts w:ascii="Arial" w:hAnsi="Arial" w:cs="Arial"/>
          <w:b/>
          <w:bCs/>
        </w:rPr>
      </w:pPr>
      <w:r>
        <w:rPr>
          <w:rFonts w:ascii="Arial" w:hAnsi="Arial" w:cs="Arial"/>
          <w:b/>
          <w:bCs/>
          <w:noProof/>
          <w14:ligatures w14:val="standardContextual"/>
        </w:rPr>
        <w:lastRenderedPageBreak/>
        <w:drawing>
          <wp:inline distT="0" distB="0" distL="0" distR="0" wp14:anchorId="5FCC170B" wp14:editId="78DD3EE7">
            <wp:extent cx="7824486" cy="4444276"/>
            <wp:effectExtent l="0" t="0" r="0" b="1270"/>
            <wp:docPr id="1409333591" name="圖片 7" descr="一張含有 行, 繪圖, 圖表, 斜率、斜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33591" name="圖片 7" descr="一張含有 行, 繪圖, 圖表, 斜率、斜坡 的圖片&#10;&#10;自動產生的描述"/>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848195" cy="4457743"/>
                    </a:xfrm>
                    <a:prstGeom prst="rect">
                      <a:avLst/>
                    </a:prstGeom>
                  </pic:spPr>
                </pic:pic>
              </a:graphicData>
            </a:graphic>
          </wp:inline>
        </w:drawing>
      </w:r>
    </w:p>
    <w:p w14:paraId="5AABEBDF" w14:textId="7478734D" w:rsidR="00A877BE" w:rsidRPr="004C2D89" w:rsidRDefault="004C2D89" w:rsidP="004C2D89">
      <w:pPr>
        <w:tabs>
          <w:tab w:val="left" w:pos="6000"/>
        </w:tabs>
        <w:rPr>
          <w:rFonts w:ascii="Arial" w:hAnsi="Arial" w:cs="Arial"/>
        </w:rPr>
      </w:pPr>
      <w:r w:rsidRPr="004C2D89">
        <w:rPr>
          <w:rFonts w:ascii="Arial" w:hAnsi="Arial" w:cs="Arial" w:hint="eastAsia"/>
        </w:rPr>
        <w:t>The chart shows a comparison of the growth rates for these four countries during the observation period. Due to the significant differences in population between each country, comparing growth rates provides more meaningful information than the raw vaccine administration numbers originally obtained from the table. The line chart presents data until there are no valid data points for each country. It can be observed that the USA's growth rate declined the slowest during this period, while Denmark and Canada only showed a significant increase in early 2022, maintaining a stable growth rate otherwise.</w:t>
      </w:r>
      <w:r>
        <w:rPr>
          <w:rFonts w:ascii="Arial" w:hAnsi="Arial" w:cs="Arial" w:hint="eastAsia"/>
        </w:rPr>
        <w:t xml:space="preserve"> </w:t>
      </w:r>
      <w:r w:rsidRPr="004C2D89">
        <w:rPr>
          <w:rFonts w:ascii="Arial" w:hAnsi="Arial" w:cs="Arial"/>
        </w:rPr>
        <w:t>Wales experienced a peak from May 2022 to September 2022.</w:t>
      </w:r>
    </w:p>
    <w:sectPr w:rsidR="00A877BE" w:rsidRPr="004C2D89" w:rsidSect="00286D50">
      <w:pgSz w:w="16838" w:h="11906" w:orient="landscape"/>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03D49"/>
    <w:multiLevelType w:val="hybridMultilevel"/>
    <w:tmpl w:val="86144CBA"/>
    <w:lvl w:ilvl="0" w:tplc="6B0AC8B0">
      <w:start w:val="4"/>
      <w:numFmt w:val="bullet"/>
      <w:lvlText w:val=""/>
      <w:lvlJc w:val="left"/>
      <w:pPr>
        <w:ind w:left="600" w:hanging="360"/>
      </w:pPr>
      <w:rPr>
        <w:rFonts w:ascii="Wingdings" w:eastAsia="新細明體" w:hAnsi="Wingdings" w:cs="新細明體"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 w15:restartNumberingAfterBreak="0">
    <w:nsid w:val="0BFB4461"/>
    <w:multiLevelType w:val="hybridMultilevel"/>
    <w:tmpl w:val="A1327836"/>
    <w:lvl w:ilvl="0" w:tplc="83524A10">
      <w:start w:val="4"/>
      <w:numFmt w:val="bullet"/>
      <w:lvlText w:val="-"/>
      <w:lvlJc w:val="left"/>
      <w:pPr>
        <w:ind w:left="600" w:hanging="360"/>
      </w:pPr>
      <w:rPr>
        <w:rFonts w:ascii="新細明體" w:eastAsia="新細明體" w:hAnsi="新細明體" w:cs="新細明體" w:hint="eastAsia"/>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 w15:restartNumberingAfterBreak="0">
    <w:nsid w:val="15E51843"/>
    <w:multiLevelType w:val="hybridMultilevel"/>
    <w:tmpl w:val="0E80AC40"/>
    <w:lvl w:ilvl="0" w:tplc="D244153C">
      <w:start w:val="4"/>
      <w:numFmt w:val="bullet"/>
      <w:lvlText w:val=""/>
      <w:lvlJc w:val="left"/>
      <w:pPr>
        <w:ind w:left="360" w:hanging="360"/>
      </w:pPr>
      <w:rPr>
        <w:rFonts w:ascii="Wingdings" w:eastAsia="新細明體" w:hAnsi="Wingdings" w:cs="新細明體"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6867022B"/>
    <w:multiLevelType w:val="hybridMultilevel"/>
    <w:tmpl w:val="A7AE64F8"/>
    <w:lvl w:ilvl="0" w:tplc="E3F6F23C">
      <w:start w:val="4"/>
      <w:numFmt w:val="bullet"/>
      <w:lvlText w:val="-"/>
      <w:lvlJc w:val="left"/>
      <w:pPr>
        <w:ind w:left="360" w:hanging="360"/>
      </w:pPr>
      <w:rPr>
        <w:rFonts w:ascii="新細明體" w:eastAsia="新細明體" w:hAnsi="新細明體" w:cs="新細明體"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608898029">
    <w:abstractNumId w:val="0"/>
  </w:num>
  <w:num w:numId="2" w16cid:durableId="2095474723">
    <w:abstractNumId w:val="1"/>
  </w:num>
  <w:num w:numId="3" w16cid:durableId="864487166">
    <w:abstractNumId w:val="3"/>
  </w:num>
  <w:num w:numId="4" w16cid:durableId="16755739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94E"/>
    <w:rsid w:val="00004424"/>
    <w:rsid w:val="000211CD"/>
    <w:rsid w:val="00030B85"/>
    <w:rsid w:val="00052146"/>
    <w:rsid w:val="0009439B"/>
    <w:rsid w:val="000A7A11"/>
    <w:rsid w:val="000B098A"/>
    <w:rsid w:val="000C03AA"/>
    <w:rsid w:val="000E1EF9"/>
    <w:rsid w:val="000E6F5D"/>
    <w:rsid w:val="000F4307"/>
    <w:rsid w:val="001215FC"/>
    <w:rsid w:val="001325C4"/>
    <w:rsid w:val="00175DAE"/>
    <w:rsid w:val="0018217C"/>
    <w:rsid w:val="001A45D1"/>
    <w:rsid w:val="001B66F4"/>
    <w:rsid w:val="001C0D4F"/>
    <w:rsid w:val="001C25F6"/>
    <w:rsid w:val="001D10F9"/>
    <w:rsid w:val="001D7226"/>
    <w:rsid w:val="001E0AB4"/>
    <w:rsid w:val="001E462E"/>
    <w:rsid w:val="001F057F"/>
    <w:rsid w:val="001F57EA"/>
    <w:rsid w:val="002550F4"/>
    <w:rsid w:val="002678EC"/>
    <w:rsid w:val="00267C5C"/>
    <w:rsid w:val="002825C5"/>
    <w:rsid w:val="00286D50"/>
    <w:rsid w:val="002B7559"/>
    <w:rsid w:val="00305A13"/>
    <w:rsid w:val="00306113"/>
    <w:rsid w:val="003155B3"/>
    <w:rsid w:val="0032765C"/>
    <w:rsid w:val="003370FC"/>
    <w:rsid w:val="0034002C"/>
    <w:rsid w:val="00352554"/>
    <w:rsid w:val="00372111"/>
    <w:rsid w:val="003906E2"/>
    <w:rsid w:val="00391B7E"/>
    <w:rsid w:val="00397C99"/>
    <w:rsid w:val="003A2FC9"/>
    <w:rsid w:val="003B01F3"/>
    <w:rsid w:val="003D170F"/>
    <w:rsid w:val="00407881"/>
    <w:rsid w:val="00440EB1"/>
    <w:rsid w:val="004746F1"/>
    <w:rsid w:val="00482B04"/>
    <w:rsid w:val="00486836"/>
    <w:rsid w:val="00492664"/>
    <w:rsid w:val="004C2D89"/>
    <w:rsid w:val="004D3880"/>
    <w:rsid w:val="00512D54"/>
    <w:rsid w:val="005527DC"/>
    <w:rsid w:val="00591B01"/>
    <w:rsid w:val="005C3EFF"/>
    <w:rsid w:val="005D65C5"/>
    <w:rsid w:val="00627EE7"/>
    <w:rsid w:val="00644C98"/>
    <w:rsid w:val="006E0AE4"/>
    <w:rsid w:val="007631E8"/>
    <w:rsid w:val="00773A0F"/>
    <w:rsid w:val="007B49FE"/>
    <w:rsid w:val="007C035E"/>
    <w:rsid w:val="007C10CF"/>
    <w:rsid w:val="007C186E"/>
    <w:rsid w:val="00800038"/>
    <w:rsid w:val="00802499"/>
    <w:rsid w:val="00811380"/>
    <w:rsid w:val="00811C01"/>
    <w:rsid w:val="00821237"/>
    <w:rsid w:val="00831C52"/>
    <w:rsid w:val="00840F0B"/>
    <w:rsid w:val="008423F0"/>
    <w:rsid w:val="00846B50"/>
    <w:rsid w:val="00871234"/>
    <w:rsid w:val="00877C82"/>
    <w:rsid w:val="0088463A"/>
    <w:rsid w:val="008D3ED5"/>
    <w:rsid w:val="008F08E6"/>
    <w:rsid w:val="008F512E"/>
    <w:rsid w:val="009056B1"/>
    <w:rsid w:val="00915B6E"/>
    <w:rsid w:val="009226D5"/>
    <w:rsid w:val="00960853"/>
    <w:rsid w:val="009611BF"/>
    <w:rsid w:val="009652BF"/>
    <w:rsid w:val="009655B2"/>
    <w:rsid w:val="009728E0"/>
    <w:rsid w:val="009A0F0A"/>
    <w:rsid w:val="009A3BF9"/>
    <w:rsid w:val="009C4367"/>
    <w:rsid w:val="009F019A"/>
    <w:rsid w:val="00A36A14"/>
    <w:rsid w:val="00A552C6"/>
    <w:rsid w:val="00A752CE"/>
    <w:rsid w:val="00A877BE"/>
    <w:rsid w:val="00A92A8F"/>
    <w:rsid w:val="00AA64EE"/>
    <w:rsid w:val="00AA6979"/>
    <w:rsid w:val="00AB6A70"/>
    <w:rsid w:val="00AD00CF"/>
    <w:rsid w:val="00AD0B57"/>
    <w:rsid w:val="00B066F1"/>
    <w:rsid w:val="00B30966"/>
    <w:rsid w:val="00B376BA"/>
    <w:rsid w:val="00B37FDC"/>
    <w:rsid w:val="00B52763"/>
    <w:rsid w:val="00B9150A"/>
    <w:rsid w:val="00BE5192"/>
    <w:rsid w:val="00BF628C"/>
    <w:rsid w:val="00C0340E"/>
    <w:rsid w:val="00C05621"/>
    <w:rsid w:val="00C12B30"/>
    <w:rsid w:val="00C137A6"/>
    <w:rsid w:val="00C349E9"/>
    <w:rsid w:val="00C4528F"/>
    <w:rsid w:val="00C46FAE"/>
    <w:rsid w:val="00C515D3"/>
    <w:rsid w:val="00C56B2A"/>
    <w:rsid w:val="00C92DA2"/>
    <w:rsid w:val="00C97F97"/>
    <w:rsid w:val="00CE6D0D"/>
    <w:rsid w:val="00D0359C"/>
    <w:rsid w:val="00D06AD5"/>
    <w:rsid w:val="00D072D1"/>
    <w:rsid w:val="00D148E9"/>
    <w:rsid w:val="00D343BE"/>
    <w:rsid w:val="00D52235"/>
    <w:rsid w:val="00DC6CB0"/>
    <w:rsid w:val="00DE5306"/>
    <w:rsid w:val="00DE7C9C"/>
    <w:rsid w:val="00E0758F"/>
    <w:rsid w:val="00E765C5"/>
    <w:rsid w:val="00EC35A1"/>
    <w:rsid w:val="00ED7DBB"/>
    <w:rsid w:val="00EF202A"/>
    <w:rsid w:val="00F11A48"/>
    <w:rsid w:val="00F60248"/>
    <w:rsid w:val="00F77079"/>
    <w:rsid w:val="00F8668A"/>
    <w:rsid w:val="00F937CD"/>
    <w:rsid w:val="00F95BD1"/>
    <w:rsid w:val="00FA794E"/>
    <w:rsid w:val="00FC708F"/>
    <w:rsid w:val="00FD1536"/>
    <w:rsid w:val="00FD4396"/>
    <w:rsid w:val="00FF6ED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BA362"/>
  <w15:chartTrackingRefBased/>
  <w15:docId w15:val="{670B332A-5F42-7942-9BE8-C377591A8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678EC"/>
    <w:pPr>
      <w:spacing w:after="0" w:line="240" w:lineRule="auto"/>
    </w:pPr>
    <w:rPr>
      <w:rFonts w:ascii="新細明體" w:eastAsia="新細明體" w:hAnsi="新細明體" w:cs="新細明體"/>
      <w:kern w:val="0"/>
      <w14:ligatures w14:val="none"/>
    </w:rPr>
  </w:style>
  <w:style w:type="paragraph" w:styleId="1">
    <w:name w:val="heading 1"/>
    <w:basedOn w:val="a"/>
    <w:next w:val="a"/>
    <w:link w:val="10"/>
    <w:uiPriority w:val="9"/>
    <w:qFormat/>
    <w:rsid w:val="00FA794E"/>
    <w:pPr>
      <w:keepNext/>
      <w:keepLines/>
      <w:widowControl w:val="0"/>
      <w:spacing w:before="480" w:after="80" w:line="278" w:lineRule="auto"/>
      <w:outlineLvl w:val="0"/>
    </w:pPr>
    <w:rPr>
      <w:rFonts w:asciiTheme="majorHAnsi" w:eastAsiaTheme="majorEastAsia" w:hAnsiTheme="majorHAnsi" w:cstheme="majorBidi"/>
      <w:color w:val="0F4761" w:themeColor="accent1" w:themeShade="BF"/>
      <w:kern w:val="2"/>
      <w:sz w:val="48"/>
      <w:szCs w:val="48"/>
      <w14:ligatures w14:val="standardContextual"/>
    </w:rPr>
  </w:style>
  <w:style w:type="paragraph" w:styleId="2">
    <w:name w:val="heading 2"/>
    <w:basedOn w:val="a"/>
    <w:next w:val="a"/>
    <w:link w:val="20"/>
    <w:uiPriority w:val="9"/>
    <w:semiHidden/>
    <w:unhideWhenUsed/>
    <w:qFormat/>
    <w:rsid w:val="00FA794E"/>
    <w:pPr>
      <w:keepNext/>
      <w:keepLines/>
      <w:widowControl w:val="0"/>
      <w:spacing w:before="160" w:after="80" w:line="278" w:lineRule="auto"/>
      <w:outlineLvl w:val="1"/>
    </w:pPr>
    <w:rPr>
      <w:rFonts w:asciiTheme="majorHAnsi" w:eastAsiaTheme="majorEastAsia" w:hAnsiTheme="majorHAnsi" w:cstheme="majorBidi"/>
      <w:color w:val="0F4761" w:themeColor="accent1" w:themeShade="BF"/>
      <w:kern w:val="2"/>
      <w:sz w:val="40"/>
      <w:szCs w:val="40"/>
      <w14:ligatures w14:val="standardContextual"/>
    </w:rPr>
  </w:style>
  <w:style w:type="paragraph" w:styleId="3">
    <w:name w:val="heading 3"/>
    <w:basedOn w:val="a"/>
    <w:next w:val="a"/>
    <w:link w:val="30"/>
    <w:uiPriority w:val="9"/>
    <w:semiHidden/>
    <w:unhideWhenUsed/>
    <w:qFormat/>
    <w:rsid w:val="00FA794E"/>
    <w:pPr>
      <w:keepNext/>
      <w:keepLines/>
      <w:widowControl w:val="0"/>
      <w:spacing w:before="160" w:after="40" w:line="278" w:lineRule="auto"/>
      <w:outlineLvl w:val="2"/>
    </w:pPr>
    <w:rPr>
      <w:rFonts w:asciiTheme="minorHAnsi" w:eastAsiaTheme="majorEastAsia" w:hAnsiTheme="minorHAnsi" w:cstheme="majorBidi"/>
      <w:color w:val="0F4761" w:themeColor="accent1" w:themeShade="BF"/>
      <w:kern w:val="2"/>
      <w:sz w:val="32"/>
      <w:szCs w:val="32"/>
      <w14:ligatures w14:val="standardContextual"/>
    </w:rPr>
  </w:style>
  <w:style w:type="paragraph" w:styleId="4">
    <w:name w:val="heading 4"/>
    <w:basedOn w:val="a"/>
    <w:next w:val="a"/>
    <w:link w:val="40"/>
    <w:uiPriority w:val="9"/>
    <w:semiHidden/>
    <w:unhideWhenUsed/>
    <w:qFormat/>
    <w:rsid w:val="00FA794E"/>
    <w:pPr>
      <w:keepNext/>
      <w:keepLines/>
      <w:widowControl w:val="0"/>
      <w:spacing w:before="160" w:after="40" w:line="278" w:lineRule="auto"/>
      <w:outlineLvl w:val="3"/>
    </w:pPr>
    <w:rPr>
      <w:rFonts w:asciiTheme="minorHAnsi" w:eastAsiaTheme="majorEastAsia" w:hAnsiTheme="minorHAnsi" w:cstheme="majorBidi"/>
      <w:color w:val="0F4761" w:themeColor="accent1" w:themeShade="BF"/>
      <w:kern w:val="2"/>
      <w:sz w:val="28"/>
      <w:szCs w:val="28"/>
      <w14:ligatures w14:val="standardContextual"/>
    </w:rPr>
  </w:style>
  <w:style w:type="paragraph" w:styleId="5">
    <w:name w:val="heading 5"/>
    <w:basedOn w:val="a"/>
    <w:next w:val="a"/>
    <w:link w:val="50"/>
    <w:uiPriority w:val="9"/>
    <w:semiHidden/>
    <w:unhideWhenUsed/>
    <w:qFormat/>
    <w:rsid w:val="00FA794E"/>
    <w:pPr>
      <w:keepNext/>
      <w:keepLines/>
      <w:widowControl w:val="0"/>
      <w:spacing w:before="80" w:after="40" w:line="278"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6">
    <w:name w:val="heading 6"/>
    <w:basedOn w:val="a"/>
    <w:next w:val="a"/>
    <w:link w:val="60"/>
    <w:uiPriority w:val="9"/>
    <w:semiHidden/>
    <w:unhideWhenUsed/>
    <w:qFormat/>
    <w:rsid w:val="00FA794E"/>
    <w:pPr>
      <w:keepNext/>
      <w:keepLines/>
      <w:widowControl w:val="0"/>
      <w:spacing w:before="40" w:line="278" w:lineRule="auto"/>
      <w:outlineLvl w:val="5"/>
    </w:pPr>
    <w:rPr>
      <w:rFonts w:asciiTheme="minorHAnsi" w:eastAsiaTheme="majorEastAsia" w:hAnsiTheme="minorHAnsi" w:cstheme="majorBidi"/>
      <w:color w:val="595959" w:themeColor="text1" w:themeTint="A6"/>
      <w:kern w:val="2"/>
      <w14:ligatures w14:val="standardContextual"/>
    </w:rPr>
  </w:style>
  <w:style w:type="paragraph" w:styleId="7">
    <w:name w:val="heading 7"/>
    <w:basedOn w:val="a"/>
    <w:next w:val="a"/>
    <w:link w:val="70"/>
    <w:uiPriority w:val="9"/>
    <w:semiHidden/>
    <w:unhideWhenUsed/>
    <w:qFormat/>
    <w:rsid w:val="00FA794E"/>
    <w:pPr>
      <w:keepNext/>
      <w:keepLines/>
      <w:widowControl w:val="0"/>
      <w:spacing w:before="40" w:line="278" w:lineRule="auto"/>
      <w:ind w:leftChars="100" w:left="100"/>
      <w:outlineLvl w:val="6"/>
    </w:pPr>
    <w:rPr>
      <w:rFonts w:asciiTheme="minorHAnsi" w:eastAsiaTheme="majorEastAsia" w:hAnsiTheme="minorHAnsi" w:cstheme="majorBidi"/>
      <w:color w:val="595959" w:themeColor="text1" w:themeTint="A6"/>
      <w:kern w:val="2"/>
      <w14:ligatures w14:val="standardContextual"/>
    </w:rPr>
  </w:style>
  <w:style w:type="paragraph" w:styleId="8">
    <w:name w:val="heading 8"/>
    <w:basedOn w:val="a"/>
    <w:next w:val="a"/>
    <w:link w:val="80"/>
    <w:uiPriority w:val="9"/>
    <w:semiHidden/>
    <w:unhideWhenUsed/>
    <w:qFormat/>
    <w:rsid w:val="00FA794E"/>
    <w:pPr>
      <w:keepNext/>
      <w:keepLines/>
      <w:widowControl w:val="0"/>
      <w:spacing w:before="40" w:line="278" w:lineRule="auto"/>
      <w:ind w:leftChars="200" w:left="200"/>
      <w:outlineLvl w:val="7"/>
    </w:pPr>
    <w:rPr>
      <w:rFonts w:asciiTheme="minorHAnsi" w:eastAsiaTheme="majorEastAsia" w:hAnsiTheme="minorHAnsi" w:cstheme="majorBidi"/>
      <w:color w:val="272727" w:themeColor="text1" w:themeTint="D8"/>
      <w:kern w:val="2"/>
      <w14:ligatures w14:val="standardContextual"/>
    </w:rPr>
  </w:style>
  <w:style w:type="paragraph" w:styleId="9">
    <w:name w:val="heading 9"/>
    <w:basedOn w:val="a"/>
    <w:next w:val="a"/>
    <w:link w:val="90"/>
    <w:uiPriority w:val="9"/>
    <w:semiHidden/>
    <w:unhideWhenUsed/>
    <w:qFormat/>
    <w:rsid w:val="00FA794E"/>
    <w:pPr>
      <w:keepNext/>
      <w:keepLines/>
      <w:widowControl w:val="0"/>
      <w:spacing w:before="40" w:line="278" w:lineRule="auto"/>
      <w:ind w:leftChars="300" w:left="300"/>
      <w:outlineLvl w:val="8"/>
    </w:pPr>
    <w:rPr>
      <w:rFonts w:asciiTheme="minorHAnsi" w:eastAsiaTheme="majorEastAsia" w:hAnsiTheme="minorHAnsi" w:cstheme="majorBidi"/>
      <w:color w:val="272727" w:themeColor="text1" w:themeTint="D8"/>
      <w:kern w:val="2"/>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FA794E"/>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FA794E"/>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FA794E"/>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FA794E"/>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FA794E"/>
    <w:rPr>
      <w:rFonts w:eastAsiaTheme="majorEastAsia" w:cstheme="majorBidi"/>
      <w:color w:val="0F4761" w:themeColor="accent1" w:themeShade="BF"/>
    </w:rPr>
  </w:style>
  <w:style w:type="character" w:customStyle="1" w:styleId="60">
    <w:name w:val="標題 6 字元"/>
    <w:basedOn w:val="a0"/>
    <w:link w:val="6"/>
    <w:uiPriority w:val="9"/>
    <w:semiHidden/>
    <w:rsid w:val="00FA794E"/>
    <w:rPr>
      <w:rFonts w:eastAsiaTheme="majorEastAsia" w:cstheme="majorBidi"/>
      <w:color w:val="595959" w:themeColor="text1" w:themeTint="A6"/>
    </w:rPr>
  </w:style>
  <w:style w:type="character" w:customStyle="1" w:styleId="70">
    <w:name w:val="標題 7 字元"/>
    <w:basedOn w:val="a0"/>
    <w:link w:val="7"/>
    <w:uiPriority w:val="9"/>
    <w:semiHidden/>
    <w:rsid w:val="00FA794E"/>
    <w:rPr>
      <w:rFonts w:eastAsiaTheme="majorEastAsia" w:cstheme="majorBidi"/>
      <w:color w:val="595959" w:themeColor="text1" w:themeTint="A6"/>
    </w:rPr>
  </w:style>
  <w:style w:type="character" w:customStyle="1" w:styleId="80">
    <w:name w:val="標題 8 字元"/>
    <w:basedOn w:val="a0"/>
    <w:link w:val="8"/>
    <w:uiPriority w:val="9"/>
    <w:semiHidden/>
    <w:rsid w:val="00FA794E"/>
    <w:rPr>
      <w:rFonts w:eastAsiaTheme="majorEastAsia" w:cstheme="majorBidi"/>
      <w:color w:val="272727" w:themeColor="text1" w:themeTint="D8"/>
    </w:rPr>
  </w:style>
  <w:style w:type="character" w:customStyle="1" w:styleId="90">
    <w:name w:val="標題 9 字元"/>
    <w:basedOn w:val="a0"/>
    <w:link w:val="9"/>
    <w:uiPriority w:val="9"/>
    <w:semiHidden/>
    <w:rsid w:val="00FA794E"/>
    <w:rPr>
      <w:rFonts w:eastAsiaTheme="majorEastAsia" w:cstheme="majorBidi"/>
      <w:color w:val="272727" w:themeColor="text1" w:themeTint="D8"/>
    </w:rPr>
  </w:style>
  <w:style w:type="paragraph" w:styleId="a3">
    <w:name w:val="Title"/>
    <w:basedOn w:val="a"/>
    <w:next w:val="a"/>
    <w:link w:val="a4"/>
    <w:uiPriority w:val="10"/>
    <w:qFormat/>
    <w:rsid w:val="00FA794E"/>
    <w:pPr>
      <w:widowControl w:val="0"/>
      <w:spacing w:after="80"/>
      <w:contextualSpacing/>
      <w:jc w:val="center"/>
    </w:pPr>
    <w:rPr>
      <w:rFonts w:asciiTheme="majorHAnsi" w:eastAsiaTheme="majorEastAsia" w:hAnsiTheme="majorHAnsi" w:cstheme="majorBidi"/>
      <w:spacing w:val="-10"/>
      <w:kern w:val="28"/>
      <w:sz w:val="56"/>
      <w:szCs w:val="56"/>
      <w14:ligatures w14:val="standardContextual"/>
    </w:rPr>
  </w:style>
  <w:style w:type="character" w:customStyle="1" w:styleId="a4">
    <w:name w:val="標題 字元"/>
    <w:basedOn w:val="a0"/>
    <w:link w:val="a3"/>
    <w:uiPriority w:val="10"/>
    <w:rsid w:val="00FA794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A794E"/>
    <w:pPr>
      <w:widowControl w:val="0"/>
      <w:numPr>
        <w:ilvl w:val="1"/>
      </w:numPr>
      <w:spacing w:after="160" w:line="278" w:lineRule="auto"/>
      <w:jc w:val="center"/>
    </w:pPr>
    <w:rPr>
      <w:rFonts w:asciiTheme="majorHAnsi" w:eastAsiaTheme="majorEastAsia" w:hAnsiTheme="majorHAnsi" w:cstheme="majorBidi"/>
      <w:color w:val="595959" w:themeColor="text1" w:themeTint="A6"/>
      <w:spacing w:val="15"/>
      <w:kern w:val="2"/>
      <w:sz w:val="28"/>
      <w:szCs w:val="28"/>
      <w14:ligatures w14:val="standardContextual"/>
    </w:rPr>
  </w:style>
  <w:style w:type="character" w:customStyle="1" w:styleId="a6">
    <w:name w:val="副標題 字元"/>
    <w:basedOn w:val="a0"/>
    <w:link w:val="a5"/>
    <w:uiPriority w:val="11"/>
    <w:rsid w:val="00FA794E"/>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A794E"/>
    <w:pPr>
      <w:widowControl w:val="0"/>
      <w:spacing w:before="160" w:after="160" w:line="278" w:lineRule="auto"/>
      <w:jc w:val="center"/>
    </w:pPr>
    <w:rPr>
      <w:rFonts w:asciiTheme="minorHAnsi" w:eastAsiaTheme="minorEastAsia" w:hAnsiTheme="minorHAnsi" w:cstheme="minorBidi"/>
      <w:i/>
      <w:iCs/>
      <w:color w:val="404040" w:themeColor="text1" w:themeTint="BF"/>
      <w:kern w:val="2"/>
      <w14:ligatures w14:val="standardContextual"/>
    </w:rPr>
  </w:style>
  <w:style w:type="character" w:customStyle="1" w:styleId="a8">
    <w:name w:val="引文 字元"/>
    <w:basedOn w:val="a0"/>
    <w:link w:val="a7"/>
    <w:uiPriority w:val="29"/>
    <w:rsid w:val="00FA794E"/>
    <w:rPr>
      <w:i/>
      <w:iCs/>
      <w:color w:val="404040" w:themeColor="text1" w:themeTint="BF"/>
    </w:rPr>
  </w:style>
  <w:style w:type="paragraph" w:styleId="a9">
    <w:name w:val="List Paragraph"/>
    <w:basedOn w:val="a"/>
    <w:uiPriority w:val="34"/>
    <w:qFormat/>
    <w:rsid w:val="00FA794E"/>
    <w:pPr>
      <w:widowControl w:val="0"/>
      <w:spacing w:after="160" w:line="278" w:lineRule="auto"/>
      <w:ind w:left="720"/>
      <w:contextualSpacing/>
    </w:pPr>
    <w:rPr>
      <w:rFonts w:asciiTheme="minorHAnsi" w:eastAsiaTheme="minorEastAsia" w:hAnsiTheme="minorHAnsi" w:cstheme="minorBidi"/>
      <w:kern w:val="2"/>
      <w14:ligatures w14:val="standardContextual"/>
    </w:rPr>
  </w:style>
  <w:style w:type="character" w:styleId="aa">
    <w:name w:val="Intense Emphasis"/>
    <w:basedOn w:val="a0"/>
    <w:uiPriority w:val="21"/>
    <w:qFormat/>
    <w:rsid w:val="00FA794E"/>
    <w:rPr>
      <w:i/>
      <w:iCs/>
      <w:color w:val="0F4761" w:themeColor="accent1" w:themeShade="BF"/>
    </w:rPr>
  </w:style>
  <w:style w:type="paragraph" w:styleId="ab">
    <w:name w:val="Intense Quote"/>
    <w:basedOn w:val="a"/>
    <w:next w:val="a"/>
    <w:link w:val="ac"/>
    <w:uiPriority w:val="30"/>
    <w:qFormat/>
    <w:rsid w:val="00FA794E"/>
    <w:pPr>
      <w:widowControl w:val="0"/>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EastAsia" w:hAnsiTheme="minorHAnsi" w:cstheme="minorBidi"/>
      <w:i/>
      <w:iCs/>
      <w:color w:val="0F4761" w:themeColor="accent1" w:themeShade="BF"/>
      <w:kern w:val="2"/>
      <w14:ligatures w14:val="standardContextual"/>
    </w:rPr>
  </w:style>
  <w:style w:type="character" w:customStyle="1" w:styleId="ac">
    <w:name w:val="鮮明引文 字元"/>
    <w:basedOn w:val="a0"/>
    <w:link w:val="ab"/>
    <w:uiPriority w:val="30"/>
    <w:rsid w:val="00FA794E"/>
    <w:rPr>
      <w:i/>
      <w:iCs/>
      <w:color w:val="0F4761" w:themeColor="accent1" w:themeShade="BF"/>
    </w:rPr>
  </w:style>
  <w:style w:type="character" w:styleId="ad">
    <w:name w:val="Intense Reference"/>
    <w:basedOn w:val="a0"/>
    <w:uiPriority w:val="32"/>
    <w:qFormat/>
    <w:rsid w:val="00FA794E"/>
    <w:rPr>
      <w:b/>
      <w:bCs/>
      <w:smallCaps/>
      <w:color w:val="0F4761" w:themeColor="accent1" w:themeShade="BF"/>
      <w:spacing w:val="5"/>
    </w:rPr>
  </w:style>
  <w:style w:type="paragraph" w:styleId="Web">
    <w:name w:val="Normal (Web)"/>
    <w:basedOn w:val="a"/>
    <w:uiPriority w:val="99"/>
    <w:unhideWhenUsed/>
    <w:rsid w:val="00492664"/>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449707">
      <w:bodyDiv w:val="1"/>
      <w:marLeft w:val="0"/>
      <w:marRight w:val="0"/>
      <w:marTop w:val="0"/>
      <w:marBottom w:val="0"/>
      <w:divBdr>
        <w:top w:val="none" w:sz="0" w:space="0" w:color="auto"/>
        <w:left w:val="none" w:sz="0" w:space="0" w:color="auto"/>
        <w:bottom w:val="none" w:sz="0" w:space="0" w:color="auto"/>
        <w:right w:val="none" w:sz="0" w:space="0" w:color="auto"/>
      </w:divBdr>
    </w:div>
    <w:div w:id="151802123">
      <w:bodyDiv w:val="1"/>
      <w:marLeft w:val="0"/>
      <w:marRight w:val="0"/>
      <w:marTop w:val="0"/>
      <w:marBottom w:val="0"/>
      <w:divBdr>
        <w:top w:val="none" w:sz="0" w:space="0" w:color="auto"/>
        <w:left w:val="none" w:sz="0" w:space="0" w:color="auto"/>
        <w:bottom w:val="none" w:sz="0" w:space="0" w:color="auto"/>
        <w:right w:val="none" w:sz="0" w:space="0" w:color="auto"/>
      </w:divBdr>
    </w:div>
    <w:div w:id="420180040">
      <w:bodyDiv w:val="1"/>
      <w:marLeft w:val="0"/>
      <w:marRight w:val="0"/>
      <w:marTop w:val="0"/>
      <w:marBottom w:val="0"/>
      <w:divBdr>
        <w:top w:val="none" w:sz="0" w:space="0" w:color="auto"/>
        <w:left w:val="none" w:sz="0" w:space="0" w:color="auto"/>
        <w:bottom w:val="none" w:sz="0" w:space="0" w:color="auto"/>
        <w:right w:val="none" w:sz="0" w:space="0" w:color="auto"/>
      </w:divBdr>
    </w:div>
    <w:div w:id="813183720">
      <w:bodyDiv w:val="1"/>
      <w:marLeft w:val="0"/>
      <w:marRight w:val="0"/>
      <w:marTop w:val="0"/>
      <w:marBottom w:val="0"/>
      <w:divBdr>
        <w:top w:val="none" w:sz="0" w:space="0" w:color="auto"/>
        <w:left w:val="none" w:sz="0" w:space="0" w:color="auto"/>
        <w:bottom w:val="none" w:sz="0" w:space="0" w:color="auto"/>
        <w:right w:val="none" w:sz="0" w:space="0" w:color="auto"/>
      </w:divBdr>
    </w:div>
    <w:div w:id="1001810499">
      <w:bodyDiv w:val="1"/>
      <w:marLeft w:val="0"/>
      <w:marRight w:val="0"/>
      <w:marTop w:val="0"/>
      <w:marBottom w:val="0"/>
      <w:divBdr>
        <w:top w:val="none" w:sz="0" w:space="0" w:color="auto"/>
        <w:left w:val="none" w:sz="0" w:space="0" w:color="auto"/>
        <w:bottom w:val="none" w:sz="0" w:space="0" w:color="auto"/>
        <w:right w:val="none" w:sz="0" w:space="0" w:color="auto"/>
      </w:divBdr>
    </w:div>
    <w:div w:id="1007364529">
      <w:bodyDiv w:val="1"/>
      <w:marLeft w:val="0"/>
      <w:marRight w:val="0"/>
      <w:marTop w:val="0"/>
      <w:marBottom w:val="0"/>
      <w:divBdr>
        <w:top w:val="none" w:sz="0" w:space="0" w:color="auto"/>
        <w:left w:val="none" w:sz="0" w:space="0" w:color="auto"/>
        <w:bottom w:val="none" w:sz="0" w:space="0" w:color="auto"/>
        <w:right w:val="none" w:sz="0" w:space="0" w:color="auto"/>
      </w:divBdr>
    </w:div>
    <w:div w:id="1084885752">
      <w:bodyDiv w:val="1"/>
      <w:marLeft w:val="0"/>
      <w:marRight w:val="0"/>
      <w:marTop w:val="0"/>
      <w:marBottom w:val="0"/>
      <w:divBdr>
        <w:top w:val="none" w:sz="0" w:space="0" w:color="auto"/>
        <w:left w:val="none" w:sz="0" w:space="0" w:color="auto"/>
        <w:bottom w:val="none" w:sz="0" w:space="0" w:color="auto"/>
        <w:right w:val="none" w:sz="0" w:space="0" w:color="auto"/>
      </w:divBdr>
    </w:div>
    <w:div w:id="1342666119">
      <w:bodyDiv w:val="1"/>
      <w:marLeft w:val="0"/>
      <w:marRight w:val="0"/>
      <w:marTop w:val="0"/>
      <w:marBottom w:val="0"/>
      <w:divBdr>
        <w:top w:val="none" w:sz="0" w:space="0" w:color="auto"/>
        <w:left w:val="none" w:sz="0" w:space="0" w:color="auto"/>
        <w:bottom w:val="none" w:sz="0" w:space="0" w:color="auto"/>
        <w:right w:val="none" w:sz="0" w:space="0" w:color="auto"/>
      </w:divBdr>
    </w:div>
    <w:div w:id="1454858198">
      <w:bodyDiv w:val="1"/>
      <w:marLeft w:val="0"/>
      <w:marRight w:val="0"/>
      <w:marTop w:val="0"/>
      <w:marBottom w:val="0"/>
      <w:divBdr>
        <w:top w:val="none" w:sz="0" w:space="0" w:color="auto"/>
        <w:left w:val="none" w:sz="0" w:space="0" w:color="auto"/>
        <w:bottom w:val="none" w:sz="0" w:space="0" w:color="auto"/>
        <w:right w:val="none" w:sz="0" w:space="0" w:color="auto"/>
      </w:divBdr>
    </w:div>
    <w:div w:id="1485702514">
      <w:bodyDiv w:val="1"/>
      <w:marLeft w:val="0"/>
      <w:marRight w:val="0"/>
      <w:marTop w:val="0"/>
      <w:marBottom w:val="0"/>
      <w:divBdr>
        <w:top w:val="none" w:sz="0" w:space="0" w:color="auto"/>
        <w:left w:val="none" w:sz="0" w:space="0" w:color="auto"/>
        <w:bottom w:val="none" w:sz="0" w:space="0" w:color="auto"/>
        <w:right w:val="none" w:sz="0" w:space="0" w:color="auto"/>
      </w:divBdr>
    </w:div>
    <w:div w:id="1592662616">
      <w:bodyDiv w:val="1"/>
      <w:marLeft w:val="0"/>
      <w:marRight w:val="0"/>
      <w:marTop w:val="0"/>
      <w:marBottom w:val="0"/>
      <w:divBdr>
        <w:top w:val="none" w:sz="0" w:space="0" w:color="auto"/>
        <w:left w:val="none" w:sz="0" w:space="0" w:color="auto"/>
        <w:bottom w:val="none" w:sz="0" w:space="0" w:color="auto"/>
        <w:right w:val="none" w:sz="0" w:space="0" w:color="auto"/>
      </w:divBdr>
    </w:div>
    <w:div w:id="1897738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.~WRD0000</Template>
  <TotalTime>1</TotalTime>
  <Pages>17</Pages>
  <Words>1623</Words>
  <Characters>9252</Characters>
  <Application>Microsoft Office Word</Application>
  <DocSecurity>0</DocSecurity>
  <Lines>77</Lines>
  <Paragraphs>21</Paragraphs>
  <ScaleCrop>false</ScaleCrop>
  <Company/>
  <LinksUpToDate>false</LinksUpToDate>
  <CharactersWithSpaces>10854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Chiou</dc:creator>
  <cp:keywords/>
  <dc:description/>
  <cp:lastModifiedBy>Jordan Chiou</cp:lastModifiedBy>
  <cp:revision>9</cp:revision>
  <cp:lastPrinted>2024-06-16T08:50:00Z</cp:lastPrinted>
  <dcterms:created xsi:type="dcterms:W3CDTF">2024-06-16T08:50:00Z</dcterms:created>
  <dcterms:modified xsi:type="dcterms:W3CDTF">2024-06-16T08:59:00Z</dcterms:modified>
</cp:coreProperties>
</file>